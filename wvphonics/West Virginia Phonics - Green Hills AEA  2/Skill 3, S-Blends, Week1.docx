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XSpec="center" w:tblpY="173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78"/>
        <w:gridCol w:w="6764"/>
        <w:gridCol w:w="828"/>
      </w:tblGrid>
      <w:tr w:rsidR="00225B9D" w:rsidRPr="008A24F0" w:rsidTr="008A24F0">
        <w:tc>
          <w:tcPr>
            <w:tcW w:w="2278" w:type="dxa"/>
            <w:shd w:val="clear" w:color="auto" w:fill="FFFF00"/>
            <w:vAlign w:val="center"/>
          </w:tcPr>
          <w:p w:rsidR="00B03784" w:rsidRPr="008A24F0" w:rsidRDefault="00B03784" w:rsidP="008A24F0">
            <w:pPr>
              <w:spacing w:line="240" w:lineRule="auto"/>
              <w:ind w:left="0"/>
              <w:jc w:val="center"/>
              <w:rPr>
                <w:b/>
              </w:rPr>
            </w:pPr>
            <w:r w:rsidRPr="008A24F0">
              <w:rPr>
                <w:b/>
                <w:sz w:val="28"/>
              </w:rPr>
              <w:t>Section</w:t>
            </w:r>
          </w:p>
        </w:tc>
        <w:tc>
          <w:tcPr>
            <w:tcW w:w="6764" w:type="dxa"/>
            <w:shd w:val="clear" w:color="auto" w:fill="DBE5F1"/>
          </w:tcPr>
          <w:p w:rsidR="00B03784" w:rsidRPr="008A24F0" w:rsidRDefault="00225B9D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Instructional Rou</w:t>
            </w:r>
            <w:r w:rsidR="00B03784" w:rsidRPr="008A24F0">
              <w:rPr>
                <w:b/>
                <w:sz w:val="28"/>
              </w:rPr>
              <w:t>tine</w:t>
            </w:r>
          </w:p>
        </w:tc>
        <w:tc>
          <w:tcPr>
            <w:tcW w:w="828" w:type="dxa"/>
            <w:shd w:val="clear" w:color="auto" w:fill="FFFF00"/>
          </w:tcPr>
          <w:p w:rsidR="00B03784" w:rsidRPr="008A24F0" w:rsidRDefault="00B03784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Time</w:t>
            </w:r>
          </w:p>
        </w:tc>
      </w:tr>
      <w:tr w:rsidR="00CE690C" w:rsidRPr="008A24F0" w:rsidTr="005B23D3">
        <w:trPr>
          <w:trHeight w:val="1255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Warm-up Activities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</w:rPr>
              <w:t xml:space="preserve">Review Activity:  </w:t>
            </w:r>
            <w:r w:rsidRPr="002C449F">
              <w:rPr>
                <w:sz w:val="18"/>
                <w:szCs w:val="18"/>
              </w:rPr>
              <w:t>Phoneme Addition: Add that sound.  Say several words and have the students add a sound to the beginning of the words to make new words.</w:t>
            </w:r>
          </w:p>
          <w:p w:rsidR="00CE690C" w:rsidRPr="002C449F" w:rsidRDefault="00CE690C" w:rsidP="00CE690C">
            <w:pPr>
              <w:spacing w:line="240" w:lineRule="auto"/>
              <w:ind w:left="0"/>
            </w:pPr>
            <w:r w:rsidRPr="002C449F">
              <w:t xml:space="preserve"> </w:t>
            </w:r>
          </w:p>
          <w:p w:rsidR="00CE690C" w:rsidRPr="008A24F0" w:rsidRDefault="00CE690C" w:rsidP="00CE690C">
            <w:pPr>
              <w:spacing w:line="240" w:lineRule="auto"/>
              <w:ind w:left="0"/>
            </w:pPr>
            <w:r w:rsidRPr="002C449F">
              <w:rPr>
                <w:b/>
              </w:rPr>
              <w:t>Word List:</w:t>
            </w:r>
            <w:r w:rsidRPr="002C449F">
              <w:t xml:space="preserve">  </w:t>
            </w:r>
            <w:r w:rsidRPr="002C449F">
              <w:rPr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c-at,   h-is,   T-odd,   b-us,   m-an,   D-on</w:t>
            </w:r>
            <w:r w:rsidRPr="002C449F">
              <w:rPr>
                <w:sz w:val="16"/>
                <w:szCs w:val="16"/>
              </w:rPr>
              <w:t xml:space="preserve">  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Phonological Awareness and Articulation of Skill</w:t>
            </w:r>
          </w:p>
        </w:tc>
        <w:tc>
          <w:tcPr>
            <w:tcW w:w="6764" w:type="dxa"/>
            <w:shd w:val="clear" w:color="auto" w:fill="DBE5F1"/>
          </w:tcPr>
          <w:p w:rsidR="00CE690C" w:rsidRPr="008A24F0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 xml:space="preserve">Activate Phonemic Awareness: 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 xml:space="preserve">Thumbs up for words that have </w:t>
            </w:r>
            <w:proofErr w:type="gramStart"/>
            <w:r>
              <w:rPr>
                <w:sz w:val="16"/>
                <w:szCs w:val="16"/>
              </w:rPr>
              <w:t>an</w:t>
            </w:r>
            <w:proofErr w:type="gramEnd"/>
            <w:r>
              <w:rPr>
                <w:sz w:val="16"/>
                <w:szCs w:val="16"/>
              </w:rPr>
              <w:t xml:space="preserve"> /s/ sound.</w:t>
            </w:r>
          </w:p>
          <w:p w:rsidR="00CE690C" w:rsidRPr="008A24F0" w:rsidRDefault="00CE690C" w:rsidP="00CE690C">
            <w:pPr>
              <w:spacing w:line="240" w:lineRule="auto"/>
              <w:rPr>
                <w:b/>
                <w:szCs w:val="16"/>
              </w:rPr>
            </w:pP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Articulation:</w:t>
            </w:r>
            <w:r w:rsidRPr="008A24F0"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Have students make the sound and use mirrors to see the placement of the parts of their mouths.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594F77" w:rsidRDefault="00CE690C" w:rsidP="0012052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 xml:space="preserve">Word List: </w:t>
            </w:r>
            <w:r w:rsidRPr="008A24F0">
              <w:rPr>
                <w:sz w:val="16"/>
                <w:szCs w:val="16"/>
              </w:rPr>
              <w:t xml:space="preserve">  </w:t>
            </w:r>
            <w:r w:rsidR="0012052C" w:rsidRPr="0012052C">
              <w:rPr>
                <w:sz w:val="16"/>
                <w:szCs w:val="16"/>
              </w:rPr>
              <w:t>Stan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fast</w:t>
            </w:r>
            <w:r w:rsidR="0012052C">
              <w:rPr>
                <w:sz w:val="16"/>
                <w:szCs w:val="16"/>
              </w:rPr>
              <w:t>,</w:t>
            </w:r>
            <w:r w:rsidR="0012052C" w:rsidRPr="0012052C">
              <w:rPr>
                <w:sz w:val="16"/>
                <w:szCs w:val="16"/>
              </w:rPr>
              <w:t xml:space="preserve"> last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must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snack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small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stack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spin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spill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step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speck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Letter-Sound Correspondence</w:t>
            </w:r>
          </w:p>
        </w:tc>
        <w:tc>
          <w:tcPr>
            <w:tcW w:w="6764" w:type="dxa"/>
            <w:shd w:val="clear" w:color="auto" w:fill="DBE5F1"/>
          </w:tcPr>
          <w:p w:rsidR="00CE690C" w:rsidRPr="008A24F0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Letter sound Correspondence:</w:t>
            </w:r>
            <w:r>
              <w:rPr>
                <w:sz w:val="16"/>
                <w:szCs w:val="16"/>
              </w:rPr>
              <w:t xml:space="preserve">  Explain to the students that blends are 2 letters that make 2 sounds or 3 letters that make 3 sounds.  Our focus today is s-blends. Show students </w:t>
            </w:r>
            <w:proofErr w:type="gramStart"/>
            <w:r>
              <w:rPr>
                <w:sz w:val="16"/>
                <w:szCs w:val="16"/>
              </w:rPr>
              <w:t>cards  for</w:t>
            </w:r>
            <w:proofErr w:type="gramEnd"/>
            <w:r>
              <w:rPr>
                <w:sz w:val="16"/>
                <w:szCs w:val="16"/>
              </w:rPr>
              <w:t xml:space="preserve"> the 12 s-blends and ask the students to say the sounds.  Place word cards on the table and ask students to identify the words that contain s-blends.</w:t>
            </w:r>
          </w:p>
          <w:p w:rsidR="00CE690C" w:rsidRPr="008A24F0" w:rsidRDefault="00CE690C" w:rsidP="00CE690C">
            <w:pPr>
              <w:spacing w:line="240" w:lineRule="auto"/>
              <w:ind w:left="0"/>
              <w:rPr>
                <w:b/>
                <w:szCs w:val="16"/>
              </w:rPr>
            </w:pPr>
          </w:p>
          <w:p w:rsidR="00CE690C" w:rsidRPr="00594F77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 xml:space="preserve">Word List: </w:t>
            </w:r>
            <w:r w:rsidRPr="008A24F0">
              <w:rPr>
                <w:sz w:val="16"/>
                <w:szCs w:val="16"/>
              </w:rPr>
              <w:t xml:space="preserve">  </w:t>
            </w:r>
            <w:r w:rsidR="0012052C" w:rsidRPr="0012052C">
              <w:rPr>
                <w:sz w:val="16"/>
                <w:szCs w:val="16"/>
              </w:rPr>
              <w:t xml:space="preserve"> </w:t>
            </w:r>
            <w:r w:rsidR="0012052C" w:rsidRPr="0012052C">
              <w:rPr>
                <w:sz w:val="16"/>
                <w:szCs w:val="16"/>
              </w:rPr>
              <w:t>Stan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fast</w:t>
            </w:r>
            <w:r w:rsidR="0012052C">
              <w:rPr>
                <w:sz w:val="16"/>
                <w:szCs w:val="16"/>
              </w:rPr>
              <w:t>,</w:t>
            </w:r>
            <w:r w:rsidR="0012052C" w:rsidRPr="0012052C">
              <w:rPr>
                <w:sz w:val="16"/>
                <w:szCs w:val="16"/>
              </w:rPr>
              <w:t xml:space="preserve"> last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must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snack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small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stack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spin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spill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step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speck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Reading Blending Routines</w:t>
            </w:r>
          </w:p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0"/>
              </w:rPr>
              <w:t>(sound-by-sound or continuous)</w:t>
            </w:r>
          </w:p>
        </w:tc>
        <w:tc>
          <w:tcPr>
            <w:tcW w:w="6764" w:type="dxa"/>
            <w:shd w:val="clear" w:color="auto" w:fill="DBE5F1"/>
          </w:tcPr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</w:rPr>
              <w:t>Word Reading List: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 xml:space="preserve">Word Cards:  </w:t>
            </w:r>
            <w:r w:rsidR="0012052C" w:rsidRPr="0012052C">
              <w:rPr>
                <w:sz w:val="16"/>
                <w:szCs w:val="16"/>
              </w:rPr>
              <w:t xml:space="preserve"> </w:t>
            </w:r>
            <w:r w:rsidR="0012052C" w:rsidRPr="0012052C">
              <w:rPr>
                <w:sz w:val="16"/>
                <w:szCs w:val="16"/>
              </w:rPr>
              <w:t>Stan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fast</w:t>
            </w:r>
            <w:r w:rsidR="0012052C">
              <w:rPr>
                <w:sz w:val="16"/>
                <w:szCs w:val="16"/>
              </w:rPr>
              <w:t>,</w:t>
            </w:r>
            <w:r w:rsidR="0012052C" w:rsidRPr="0012052C">
              <w:rPr>
                <w:sz w:val="16"/>
                <w:szCs w:val="16"/>
              </w:rPr>
              <w:t xml:space="preserve"> last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must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snack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small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stack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spin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spill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step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speck</w:t>
            </w:r>
            <w:r w:rsidR="0012052C" w:rsidRPr="008A24F0">
              <w:rPr>
                <w:sz w:val="16"/>
                <w:szCs w:val="16"/>
              </w:rPr>
              <w:t xml:space="preserve"> </w:t>
            </w: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</w:rPr>
              <w:t>I Do: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Place word cards on the table.  Read the first word with a “think aloud” using your routines.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noProof/>
                <w:szCs w:val="16"/>
              </w:rPr>
              <w:t>We Do: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Lets’ read one together.  Ask students to silently sound out the new word and say it aloud on cue.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You Do: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Have students to take turns reading the word cards from the list.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Work</w:t>
            </w:r>
          </w:p>
        </w:tc>
        <w:tc>
          <w:tcPr>
            <w:tcW w:w="6764" w:type="dxa"/>
            <w:shd w:val="clear" w:color="auto" w:fill="DBE5F1"/>
          </w:tcPr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</w:rPr>
              <w:t>Word Building Words:</w:t>
            </w:r>
            <w:r w:rsidRPr="008A24F0">
              <w:t xml:space="preserve"> 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Word Chain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noProof/>
              </w:rPr>
              <w:t>I Do:</w:t>
            </w:r>
            <w:r w:rsidRPr="008A24F0">
              <w:rPr>
                <w:noProof/>
                <w:sz w:val="16"/>
                <w:szCs w:val="16"/>
              </w:rPr>
              <w:t xml:space="preserve">  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Using your letter cards, show students with a “think aloud” how to spell one word at a time in the following chain: </w:t>
            </w:r>
            <w:r w:rsidR="0012052C" w:rsidRPr="0012052C">
              <w:rPr>
                <w:sz w:val="16"/>
                <w:szCs w:val="16"/>
              </w:rPr>
              <w:t xml:space="preserve"> </w:t>
            </w:r>
            <w:r w:rsidR="0012052C" w:rsidRPr="0012052C">
              <w:rPr>
                <w:sz w:val="16"/>
                <w:szCs w:val="16"/>
              </w:rPr>
              <w:t>spin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spill</w:t>
            </w:r>
            <w:r w:rsidR="0012052C">
              <w:rPr>
                <w:sz w:val="16"/>
                <w:szCs w:val="16"/>
              </w:rPr>
              <w:t xml:space="preserve">, </w:t>
            </w:r>
            <w:r w:rsidR="0012052C" w:rsidRPr="0012052C">
              <w:rPr>
                <w:sz w:val="16"/>
                <w:szCs w:val="16"/>
              </w:rPr>
              <w:t>speck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noProof/>
              </w:rPr>
              <w:t>We Do:</w:t>
            </w:r>
            <w:r w:rsidRPr="008A24F0">
              <w:rPr>
                <w:noProof/>
                <w:sz w:val="16"/>
                <w:szCs w:val="16"/>
              </w:rPr>
              <w:t xml:space="preserve"> 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Let’s do one together.  Chain: spot-slot-snot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You Do: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Dictate the word chains below for each child to write.</w:t>
            </w:r>
          </w:p>
          <w:p w:rsidR="00CE690C" w:rsidRPr="008A24F0" w:rsidRDefault="0012052C" w:rsidP="0012052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12052C">
              <w:rPr>
                <w:sz w:val="16"/>
                <w:szCs w:val="16"/>
              </w:rPr>
              <w:t>Stan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stack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 xml:space="preserve"> </w:t>
            </w:r>
            <w:r w:rsidRPr="0012052C">
              <w:rPr>
                <w:sz w:val="16"/>
                <w:szCs w:val="16"/>
              </w:rPr>
              <w:t>step</w:t>
            </w:r>
            <w:r>
              <w:rPr>
                <w:sz w:val="16"/>
                <w:szCs w:val="16"/>
              </w:rPr>
              <w:t>,</w:t>
            </w:r>
            <w:r w:rsidRPr="0012052C">
              <w:rPr>
                <w:sz w:val="16"/>
                <w:szCs w:val="16"/>
              </w:rPr>
              <w:t xml:space="preserve"> </w:t>
            </w:r>
            <w:r w:rsidRPr="0012052C">
              <w:rPr>
                <w:sz w:val="16"/>
                <w:szCs w:val="16"/>
              </w:rPr>
              <w:t>snack</w:t>
            </w:r>
            <w:r w:rsidRPr="0012052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fast</w:t>
            </w:r>
            <w:r>
              <w:rPr>
                <w:sz w:val="16"/>
                <w:szCs w:val="16"/>
              </w:rPr>
              <w:t>,</w:t>
            </w:r>
            <w:r w:rsidRPr="0012052C">
              <w:rPr>
                <w:sz w:val="16"/>
                <w:szCs w:val="16"/>
              </w:rPr>
              <w:t xml:space="preserve"> last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must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9A4C6E">
        <w:trPr>
          <w:trHeight w:val="1048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Dictation</w:t>
            </w:r>
          </w:p>
        </w:tc>
        <w:tc>
          <w:tcPr>
            <w:tcW w:w="6764" w:type="dxa"/>
            <w:shd w:val="clear" w:color="auto" w:fill="DBE5F1"/>
          </w:tcPr>
          <w:p w:rsidR="00CE690C" w:rsidRPr="0012052C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12052C" w:rsidRDefault="00B377AB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12052C">
              <w:rPr>
                <w:sz w:val="16"/>
                <w:szCs w:val="16"/>
              </w:rPr>
              <w:t>stack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 xml:space="preserve"> </w:t>
            </w:r>
            <w:r w:rsidRPr="0012052C">
              <w:rPr>
                <w:sz w:val="16"/>
                <w:szCs w:val="16"/>
              </w:rPr>
              <w:t>step</w:t>
            </w:r>
            <w:r>
              <w:rPr>
                <w:sz w:val="16"/>
                <w:szCs w:val="16"/>
              </w:rPr>
              <w:t>,</w:t>
            </w:r>
            <w:r w:rsidRPr="0012052C">
              <w:rPr>
                <w:sz w:val="16"/>
                <w:szCs w:val="16"/>
              </w:rPr>
              <w:t xml:space="preserve"> </w:t>
            </w:r>
            <w:r w:rsidRPr="0012052C">
              <w:rPr>
                <w:sz w:val="16"/>
                <w:szCs w:val="16"/>
              </w:rPr>
              <w:t>snack</w:t>
            </w:r>
            <w:r w:rsidRPr="0012052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fast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Text Application</w:t>
            </w:r>
          </w:p>
        </w:tc>
        <w:tc>
          <w:tcPr>
            <w:tcW w:w="6764" w:type="dxa"/>
            <w:shd w:val="clear" w:color="auto" w:fill="DBE5F1"/>
          </w:tcPr>
          <w:p w:rsidR="00CE690C" w:rsidRDefault="00CE690C" w:rsidP="00CE690C">
            <w:pPr>
              <w:pStyle w:val="ListParagraph"/>
              <w:spacing w:line="240" w:lineRule="auto"/>
              <w:rPr>
                <w:sz w:val="16"/>
                <w:szCs w:val="16"/>
              </w:rPr>
            </w:pPr>
            <w:r w:rsidRPr="008A24F0">
              <w:rPr>
                <w:sz w:val="16"/>
                <w:szCs w:val="16"/>
              </w:rPr>
              <w:t xml:space="preserve"> </w:t>
            </w:r>
          </w:p>
          <w:p w:rsidR="00CE690C" w:rsidRPr="008A24F0" w:rsidRDefault="00CE690C" w:rsidP="00CE690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  <w:r w:rsidRPr="008A24F0">
              <w:rPr>
                <w:sz w:val="16"/>
                <w:szCs w:val="16"/>
              </w:rPr>
              <w:t>Have students identify the words in story one that contain the targeted skill.</w:t>
            </w:r>
          </w:p>
          <w:p w:rsidR="00CE690C" w:rsidRPr="008A24F0" w:rsidRDefault="00CE690C" w:rsidP="00CE690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  <w:r w:rsidRPr="008A24F0">
              <w:rPr>
                <w:sz w:val="16"/>
                <w:szCs w:val="16"/>
              </w:rPr>
              <w:t>Read the identified words.</w:t>
            </w:r>
          </w:p>
          <w:p w:rsidR="00CE690C" w:rsidRPr="008A24F0" w:rsidRDefault="00CE690C" w:rsidP="00CE690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 w:rsidRPr="008A24F0">
              <w:rPr>
                <w:sz w:val="16"/>
                <w:szCs w:val="16"/>
              </w:rPr>
              <w:t>Read Story One.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pStyle w:val="ListParagraph"/>
              <w:spacing w:line="240" w:lineRule="auto"/>
              <w:ind w:left="-42"/>
              <w:jc w:val="center"/>
            </w:pPr>
            <w:r w:rsidRPr="008A24F0">
              <w:t>10 min.</w:t>
            </w:r>
          </w:p>
        </w:tc>
      </w:tr>
    </w:tbl>
    <w:p w:rsidR="00B03784" w:rsidRPr="009C2F02" w:rsidRDefault="00F824E9" w:rsidP="00A95CC9">
      <w:pPr>
        <w:ind w:left="0"/>
        <w:jc w:val="center"/>
        <w:rPr>
          <w:rFonts w:ascii="Antique Olive" w:hAnsi="Antique Olive"/>
          <w:b/>
          <w:sz w:val="28"/>
        </w:rPr>
      </w:pPr>
      <w:r w:rsidRPr="009C2F02">
        <w:rPr>
          <w:rFonts w:ascii="Antique Olive" w:hAnsi="Antique Olive"/>
          <w:b/>
          <w:sz w:val="28"/>
        </w:rPr>
        <w:t>Explicit Instruction for Phonics Intervention</w:t>
      </w:r>
    </w:p>
    <w:p w:rsidR="00B03784" w:rsidRPr="00585612" w:rsidRDefault="00B03784" w:rsidP="00A95CC9">
      <w:pPr>
        <w:spacing w:line="240" w:lineRule="auto"/>
        <w:ind w:left="0"/>
        <w:jc w:val="center"/>
        <w:rPr>
          <w:b/>
          <w:sz w:val="32"/>
          <w:szCs w:val="32"/>
        </w:rPr>
      </w:pPr>
      <w:r w:rsidRPr="009C2F02">
        <w:rPr>
          <w:rFonts w:ascii="Antique Olive" w:hAnsi="Antique Olive"/>
          <w:sz w:val="24"/>
        </w:rPr>
        <w:t>Skill:</w:t>
      </w:r>
      <w:r w:rsidR="00F824E9" w:rsidRPr="009C2F02">
        <w:rPr>
          <w:rFonts w:ascii="Antique Olive" w:hAnsi="Antique Olive"/>
          <w:sz w:val="24"/>
        </w:rPr>
        <w:t xml:space="preserve"> </w:t>
      </w:r>
      <w:r w:rsidR="00D663CE">
        <w:rPr>
          <w:b/>
          <w:sz w:val="32"/>
          <w:szCs w:val="32"/>
        </w:rPr>
        <w:t>S-Blends</w:t>
      </w:r>
    </w:p>
    <w:p w:rsidR="009A6209" w:rsidRPr="009C2F02" w:rsidRDefault="00B03784" w:rsidP="00A95CC9">
      <w:pPr>
        <w:spacing w:line="240" w:lineRule="auto"/>
        <w:ind w:left="0"/>
        <w:jc w:val="center"/>
        <w:rPr>
          <w:rFonts w:ascii="Antique Olive" w:hAnsi="Antique Olive"/>
          <w:sz w:val="24"/>
        </w:rPr>
      </w:pPr>
      <w:r w:rsidRPr="009C2F02">
        <w:rPr>
          <w:rFonts w:ascii="Antique Olive" w:hAnsi="Antique Olive"/>
          <w:sz w:val="24"/>
        </w:rPr>
        <w:t>Instructional Day:</w:t>
      </w:r>
      <w:r w:rsidR="001D0C23" w:rsidRPr="009C2F02">
        <w:rPr>
          <w:rFonts w:ascii="Antique Olive" w:hAnsi="Antique Olive"/>
          <w:sz w:val="24"/>
        </w:rPr>
        <w:t xml:space="preserve">  One</w:t>
      </w:r>
    </w:p>
    <w:p w:rsidR="009A6209" w:rsidRDefault="009A6209">
      <w:pPr>
        <w:rPr>
          <w:rFonts w:ascii="Antique Olive" w:hAnsi="Antique Olive"/>
        </w:rPr>
      </w:pPr>
      <w:r>
        <w:rPr>
          <w:rFonts w:ascii="Antique Olive" w:hAnsi="Antique Olive"/>
        </w:rPr>
        <w:br w:type="page"/>
      </w:r>
    </w:p>
    <w:tbl>
      <w:tblPr>
        <w:tblpPr w:leftFromText="180" w:rightFromText="180" w:vertAnchor="text" w:horzAnchor="margin" w:tblpXSpec="center" w:tblpY="173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78"/>
        <w:gridCol w:w="6764"/>
        <w:gridCol w:w="828"/>
      </w:tblGrid>
      <w:tr w:rsidR="009A6209" w:rsidRPr="008A24F0" w:rsidTr="008A24F0">
        <w:tc>
          <w:tcPr>
            <w:tcW w:w="2278" w:type="dxa"/>
            <w:shd w:val="clear" w:color="auto" w:fill="FFFF00"/>
            <w:vAlign w:val="center"/>
          </w:tcPr>
          <w:p w:rsidR="009A6209" w:rsidRPr="008A24F0" w:rsidRDefault="009A6209" w:rsidP="008A24F0">
            <w:pPr>
              <w:spacing w:line="240" w:lineRule="auto"/>
              <w:ind w:left="0"/>
              <w:jc w:val="center"/>
              <w:rPr>
                <w:b/>
              </w:rPr>
            </w:pPr>
            <w:r w:rsidRPr="008A24F0">
              <w:rPr>
                <w:b/>
                <w:sz w:val="28"/>
              </w:rPr>
              <w:lastRenderedPageBreak/>
              <w:t>Section</w:t>
            </w:r>
          </w:p>
        </w:tc>
        <w:tc>
          <w:tcPr>
            <w:tcW w:w="6764" w:type="dxa"/>
            <w:shd w:val="clear" w:color="auto" w:fill="DBE5F1"/>
          </w:tcPr>
          <w:p w:rsidR="009A6209" w:rsidRPr="008A24F0" w:rsidRDefault="009A6209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Instructional Routine</w:t>
            </w:r>
          </w:p>
        </w:tc>
        <w:tc>
          <w:tcPr>
            <w:tcW w:w="828" w:type="dxa"/>
            <w:shd w:val="clear" w:color="auto" w:fill="FFFF00"/>
          </w:tcPr>
          <w:p w:rsidR="009A6209" w:rsidRPr="008A24F0" w:rsidRDefault="009A6209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Time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Warm-up Activities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</w:rPr>
              <w:t xml:space="preserve">Review Activity:  </w:t>
            </w:r>
            <w:r w:rsidRPr="002C449F">
              <w:t xml:space="preserve">  </w:t>
            </w:r>
            <w:r w:rsidRPr="002C449F">
              <w:rPr>
                <w:sz w:val="18"/>
                <w:szCs w:val="18"/>
                <w:u w:val="single"/>
              </w:rPr>
              <w:t xml:space="preserve"> Phoneme Substitution/Initial Sound: </w:t>
            </w:r>
            <w:r w:rsidRPr="002C449F">
              <w:rPr>
                <w:sz w:val="18"/>
                <w:szCs w:val="18"/>
              </w:rPr>
              <w:t>Swap that sound.  Say several words and have the students add a sound to the beginning of the words to make new words.</w:t>
            </w:r>
          </w:p>
          <w:p w:rsidR="00CE690C" w:rsidRPr="002C449F" w:rsidRDefault="00CE690C" w:rsidP="00CE690C">
            <w:pPr>
              <w:spacing w:line="240" w:lineRule="auto"/>
              <w:ind w:left="0"/>
            </w:pPr>
          </w:p>
          <w:p w:rsidR="00CE690C" w:rsidRPr="002C449F" w:rsidRDefault="00CE690C" w:rsidP="00CE690C">
            <w:pPr>
              <w:spacing w:line="240" w:lineRule="auto"/>
              <w:ind w:left="0"/>
            </w:pPr>
            <w:r w:rsidRPr="002C449F">
              <w:rPr>
                <w:b/>
              </w:rPr>
              <w:t>Word List:</w:t>
            </w:r>
            <w:r w:rsidRPr="002C449F">
              <w:t xml:space="preserve">  </w:t>
            </w:r>
            <w:r w:rsidRPr="002C449F">
              <w:rPr>
                <w:sz w:val="18"/>
                <w:szCs w:val="18"/>
              </w:rPr>
              <w:t xml:space="preserve"> Change the /c/ in cat to /b/ (bat), dog/frog, day/gray, dim/trim, book/hook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Phonological Awareness and Articulation of Skill</w:t>
            </w:r>
          </w:p>
        </w:tc>
        <w:tc>
          <w:tcPr>
            <w:tcW w:w="6764" w:type="dxa"/>
            <w:shd w:val="clear" w:color="auto" w:fill="DBE5F1"/>
          </w:tcPr>
          <w:p w:rsidR="00CE690C" w:rsidRPr="008A24F0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 xml:space="preserve">Activate Phonemic Awareness: 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 xml:space="preserve">Thumbs up for words that have </w:t>
            </w:r>
            <w:proofErr w:type="gramStart"/>
            <w:r>
              <w:rPr>
                <w:sz w:val="16"/>
                <w:szCs w:val="16"/>
              </w:rPr>
              <w:t>an</w:t>
            </w:r>
            <w:proofErr w:type="gramEnd"/>
            <w:r>
              <w:rPr>
                <w:sz w:val="16"/>
                <w:szCs w:val="16"/>
              </w:rPr>
              <w:t xml:space="preserve"> /s/ sound.</w:t>
            </w:r>
          </w:p>
          <w:p w:rsidR="00CE690C" w:rsidRPr="008A24F0" w:rsidRDefault="00CE690C" w:rsidP="00CE690C">
            <w:pPr>
              <w:spacing w:line="240" w:lineRule="auto"/>
              <w:rPr>
                <w:b/>
                <w:szCs w:val="16"/>
              </w:rPr>
            </w:pP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Articulation:</w:t>
            </w:r>
            <w:r w:rsidRPr="008A24F0"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Have students make the sound and use mirrors to see the placement of the parts of their mouths.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594F77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 xml:space="preserve">Word List: </w:t>
            </w:r>
            <w:r w:rsidRPr="008A24F0">
              <w:rPr>
                <w:sz w:val="16"/>
                <w:szCs w:val="16"/>
              </w:rPr>
              <w:t xml:space="preserve">  </w:t>
            </w:r>
            <w:r w:rsidR="004E0DC5" w:rsidRPr="0012052C">
              <w:rPr>
                <w:sz w:val="16"/>
                <w:szCs w:val="16"/>
              </w:rPr>
              <w:t xml:space="preserve"> </w:t>
            </w:r>
            <w:r w:rsidR="004E0DC5" w:rsidRPr="0012052C">
              <w:rPr>
                <w:sz w:val="16"/>
                <w:szCs w:val="16"/>
              </w:rPr>
              <w:t>Stan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fast</w:t>
            </w:r>
            <w:r w:rsidR="004E0DC5">
              <w:rPr>
                <w:sz w:val="16"/>
                <w:szCs w:val="16"/>
              </w:rPr>
              <w:t>,</w:t>
            </w:r>
            <w:r w:rsidR="004E0DC5" w:rsidRPr="0012052C">
              <w:rPr>
                <w:sz w:val="16"/>
                <w:szCs w:val="16"/>
              </w:rPr>
              <w:t xml:space="preserve"> last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must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snack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small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stack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spin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spill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step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speck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Letter-Sound Correspondence</w:t>
            </w:r>
          </w:p>
        </w:tc>
        <w:tc>
          <w:tcPr>
            <w:tcW w:w="6764" w:type="dxa"/>
            <w:shd w:val="clear" w:color="auto" w:fill="DBE5F1"/>
          </w:tcPr>
          <w:p w:rsidR="00CE690C" w:rsidRPr="008A24F0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Letter sound Correspondence:</w:t>
            </w:r>
            <w:r>
              <w:rPr>
                <w:sz w:val="16"/>
                <w:szCs w:val="16"/>
              </w:rPr>
              <w:t xml:space="preserve">  Explain to the students that blends are 2 letters that make 2 sounds or 3 letters that make 3 sounds.  Our focus today is s-blends. Show students cards for the 12 s-blends and ask the students to say the sounds.  Place word cards on the table and ask students to identify the words that contain s-blends.</w:t>
            </w:r>
          </w:p>
          <w:p w:rsidR="00CE690C" w:rsidRPr="008A24F0" w:rsidRDefault="00CE690C" w:rsidP="00CE690C">
            <w:pPr>
              <w:spacing w:line="240" w:lineRule="auto"/>
              <w:ind w:left="0"/>
              <w:rPr>
                <w:b/>
                <w:szCs w:val="16"/>
              </w:rPr>
            </w:pPr>
          </w:p>
          <w:p w:rsidR="00CE690C" w:rsidRPr="00594F77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 xml:space="preserve">Word List: </w:t>
            </w:r>
            <w:r w:rsidRPr="008A24F0">
              <w:rPr>
                <w:sz w:val="16"/>
                <w:szCs w:val="16"/>
              </w:rPr>
              <w:t xml:space="preserve">  </w:t>
            </w:r>
            <w:r w:rsidR="004E0DC5" w:rsidRPr="0012052C">
              <w:rPr>
                <w:sz w:val="16"/>
                <w:szCs w:val="16"/>
              </w:rPr>
              <w:t xml:space="preserve"> </w:t>
            </w:r>
            <w:r w:rsidR="004E0DC5" w:rsidRPr="0012052C">
              <w:rPr>
                <w:sz w:val="16"/>
                <w:szCs w:val="16"/>
              </w:rPr>
              <w:t>Stan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fast</w:t>
            </w:r>
            <w:r w:rsidR="004E0DC5">
              <w:rPr>
                <w:sz w:val="16"/>
                <w:szCs w:val="16"/>
              </w:rPr>
              <w:t>,</w:t>
            </w:r>
            <w:r w:rsidR="004E0DC5" w:rsidRPr="0012052C">
              <w:rPr>
                <w:sz w:val="16"/>
                <w:szCs w:val="16"/>
              </w:rPr>
              <w:t xml:space="preserve"> last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must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snack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small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stack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spin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spill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step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speck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Reading Blending Routines</w:t>
            </w:r>
          </w:p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0"/>
              </w:rPr>
              <w:t>(sound-by-sound or continuous)</w:t>
            </w:r>
          </w:p>
        </w:tc>
        <w:tc>
          <w:tcPr>
            <w:tcW w:w="6764" w:type="dxa"/>
            <w:shd w:val="clear" w:color="auto" w:fill="DBE5F1"/>
          </w:tcPr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</w:rPr>
              <w:t>Word Reading List: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 xml:space="preserve">Word Cards:  </w:t>
            </w:r>
            <w:r w:rsidR="004E0DC5" w:rsidRPr="0012052C">
              <w:rPr>
                <w:sz w:val="16"/>
                <w:szCs w:val="16"/>
              </w:rPr>
              <w:t xml:space="preserve"> </w:t>
            </w:r>
            <w:r w:rsidR="004E0DC5" w:rsidRPr="0012052C">
              <w:rPr>
                <w:sz w:val="16"/>
                <w:szCs w:val="16"/>
              </w:rPr>
              <w:t>Stan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fast</w:t>
            </w:r>
            <w:r w:rsidR="004E0DC5">
              <w:rPr>
                <w:sz w:val="16"/>
                <w:szCs w:val="16"/>
              </w:rPr>
              <w:t>,</w:t>
            </w:r>
            <w:r w:rsidR="004E0DC5" w:rsidRPr="0012052C">
              <w:rPr>
                <w:sz w:val="16"/>
                <w:szCs w:val="16"/>
              </w:rPr>
              <w:t xml:space="preserve"> last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must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snack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small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stack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spin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spill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step</w:t>
            </w:r>
            <w:r w:rsidR="004E0DC5">
              <w:rPr>
                <w:sz w:val="16"/>
                <w:szCs w:val="16"/>
              </w:rPr>
              <w:t xml:space="preserve">, </w:t>
            </w:r>
            <w:r w:rsidR="004E0DC5" w:rsidRPr="0012052C">
              <w:rPr>
                <w:sz w:val="16"/>
                <w:szCs w:val="16"/>
              </w:rPr>
              <w:t>speck</w:t>
            </w: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</w:rPr>
              <w:t>I Do: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Place word cards on the table.  Read the first word with a “think aloud” using your routines.</w:t>
            </w: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noProof/>
                <w:szCs w:val="16"/>
              </w:rPr>
              <w:t>We Do: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Lets’ read one together.  Ask students to silently sound out the new word and say it aloud on cue.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You Do: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Have students whisper read with a partner.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Work</w:t>
            </w:r>
          </w:p>
        </w:tc>
        <w:tc>
          <w:tcPr>
            <w:tcW w:w="6764" w:type="dxa"/>
            <w:shd w:val="clear" w:color="auto" w:fill="DBE5F1"/>
          </w:tcPr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</w:rPr>
              <w:t>Word Building Words:</w:t>
            </w:r>
            <w:r w:rsidRPr="008A24F0">
              <w:t xml:space="preserve"> 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Word Chain</w:t>
            </w:r>
          </w:p>
          <w:p w:rsidR="00CE690C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noProof/>
              </w:rPr>
              <w:t>I Do:</w:t>
            </w:r>
            <w:r w:rsidRPr="008A24F0">
              <w:rPr>
                <w:noProof/>
                <w:sz w:val="16"/>
                <w:szCs w:val="16"/>
              </w:rPr>
              <w:t xml:space="preserve">  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Using your letter cards, show students with a “think aloud” how to spell one word at a time in the following chain: strip, slip, slap, slat, </w:t>
            </w:r>
            <w:proofErr w:type="gramStart"/>
            <w:r>
              <w:rPr>
                <w:sz w:val="16"/>
                <w:szCs w:val="16"/>
              </w:rPr>
              <w:t>slit</w:t>
            </w:r>
            <w:proofErr w:type="gramEnd"/>
            <w:r>
              <w:rPr>
                <w:sz w:val="16"/>
                <w:szCs w:val="16"/>
              </w:rPr>
              <w:t>, slim.</w:t>
            </w:r>
          </w:p>
          <w:p w:rsidR="004E0DC5" w:rsidRDefault="004E0DC5" w:rsidP="004E0DC5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noProof/>
              </w:rPr>
              <w:t>We Do:</w:t>
            </w:r>
            <w:r w:rsidRPr="008A24F0">
              <w:rPr>
                <w:noProof/>
                <w:sz w:val="16"/>
                <w:szCs w:val="16"/>
              </w:rPr>
              <w:t xml:space="preserve"> </w:t>
            </w:r>
            <w:r w:rsidRPr="008A24F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Let’s do one together.  Chain: spot-slot-snot</w:t>
            </w:r>
          </w:p>
          <w:p w:rsidR="004E0DC5" w:rsidRDefault="004E0DC5" w:rsidP="004E0DC5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You Do:</w:t>
            </w:r>
            <w:r w:rsidRPr="008A24F0"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Dictate the word chains below for each child to write.</w:t>
            </w:r>
          </w:p>
          <w:p w:rsidR="00CE690C" w:rsidRPr="008A24F0" w:rsidRDefault="004E0DC5" w:rsidP="004E0DC5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12052C">
              <w:rPr>
                <w:sz w:val="16"/>
                <w:szCs w:val="16"/>
              </w:rPr>
              <w:t>Stan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stack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 xml:space="preserve"> </w:t>
            </w:r>
            <w:r w:rsidRPr="0012052C">
              <w:rPr>
                <w:sz w:val="16"/>
                <w:szCs w:val="16"/>
              </w:rPr>
              <w:t>step</w:t>
            </w:r>
            <w:r>
              <w:rPr>
                <w:sz w:val="16"/>
                <w:szCs w:val="16"/>
              </w:rPr>
              <w:t>,</w:t>
            </w:r>
            <w:r w:rsidRPr="0012052C">
              <w:rPr>
                <w:sz w:val="16"/>
                <w:szCs w:val="16"/>
              </w:rPr>
              <w:t xml:space="preserve"> </w:t>
            </w:r>
            <w:r w:rsidRPr="0012052C">
              <w:rPr>
                <w:sz w:val="16"/>
                <w:szCs w:val="16"/>
              </w:rPr>
              <w:t>snack</w:t>
            </w:r>
            <w:r w:rsidRPr="0012052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fast</w:t>
            </w:r>
            <w:r>
              <w:rPr>
                <w:sz w:val="16"/>
                <w:szCs w:val="16"/>
              </w:rPr>
              <w:t>,</w:t>
            </w:r>
            <w:r w:rsidRPr="0012052C">
              <w:rPr>
                <w:sz w:val="16"/>
                <w:szCs w:val="16"/>
              </w:rPr>
              <w:t xml:space="preserve"> last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must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Dictation</w:t>
            </w:r>
          </w:p>
        </w:tc>
        <w:tc>
          <w:tcPr>
            <w:tcW w:w="6764" w:type="dxa"/>
            <w:shd w:val="clear" w:color="auto" w:fill="DBE5F1"/>
          </w:tcPr>
          <w:p w:rsidR="00CE690C" w:rsidRPr="004E0DC5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4E0DC5" w:rsidRDefault="00B377AB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12052C">
              <w:rPr>
                <w:sz w:val="16"/>
                <w:szCs w:val="16"/>
              </w:rPr>
              <w:t>snack</w:t>
            </w:r>
            <w:r w:rsidRPr="0012052C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fast</w:t>
            </w:r>
            <w:r>
              <w:rPr>
                <w:sz w:val="16"/>
                <w:szCs w:val="16"/>
              </w:rPr>
              <w:t>,</w:t>
            </w:r>
            <w:r w:rsidRPr="0012052C">
              <w:rPr>
                <w:sz w:val="16"/>
                <w:szCs w:val="16"/>
              </w:rPr>
              <w:t xml:space="preserve"> last</w:t>
            </w:r>
            <w:r>
              <w:rPr>
                <w:sz w:val="16"/>
                <w:szCs w:val="16"/>
              </w:rPr>
              <w:t xml:space="preserve">, </w:t>
            </w:r>
            <w:r w:rsidRPr="0012052C">
              <w:rPr>
                <w:sz w:val="16"/>
                <w:szCs w:val="16"/>
              </w:rPr>
              <w:t>must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Text Application</w:t>
            </w:r>
          </w:p>
        </w:tc>
        <w:tc>
          <w:tcPr>
            <w:tcW w:w="6764" w:type="dxa"/>
            <w:shd w:val="clear" w:color="auto" w:fill="DBE5F1"/>
          </w:tcPr>
          <w:p w:rsidR="00CE690C" w:rsidRPr="00B377AB" w:rsidRDefault="00CE690C" w:rsidP="00CE690C">
            <w:pPr>
              <w:pStyle w:val="ListParagraph"/>
              <w:spacing w:line="240" w:lineRule="auto"/>
              <w:rPr>
                <w:sz w:val="16"/>
                <w:szCs w:val="16"/>
              </w:rPr>
            </w:pPr>
          </w:p>
          <w:p w:rsidR="00CE690C" w:rsidRPr="00B377AB" w:rsidRDefault="00CE690C" w:rsidP="00CE690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sz w:val="16"/>
                <w:szCs w:val="16"/>
              </w:rPr>
            </w:pPr>
            <w:r w:rsidRPr="00B377AB">
              <w:rPr>
                <w:sz w:val="16"/>
                <w:szCs w:val="16"/>
              </w:rPr>
              <w:t>Read story one with identified target words.</w:t>
            </w:r>
          </w:p>
          <w:p w:rsidR="00CE690C" w:rsidRPr="00B377AB" w:rsidRDefault="00CE690C" w:rsidP="00CE690C">
            <w:pPr>
              <w:pStyle w:val="ListParagraph"/>
              <w:numPr>
                <w:ilvl w:val="0"/>
                <w:numId w:val="7"/>
              </w:numPr>
              <w:spacing w:line="240" w:lineRule="auto"/>
            </w:pPr>
            <w:r w:rsidRPr="00B377AB">
              <w:rPr>
                <w:sz w:val="16"/>
                <w:szCs w:val="16"/>
              </w:rPr>
              <w:t>Read clean copy of story one.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pStyle w:val="ListParagraph"/>
              <w:spacing w:line="240" w:lineRule="auto"/>
              <w:ind w:left="-42"/>
              <w:jc w:val="center"/>
            </w:pPr>
            <w:r w:rsidRPr="008A24F0">
              <w:t>10 min.</w:t>
            </w:r>
          </w:p>
        </w:tc>
      </w:tr>
    </w:tbl>
    <w:p w:rsidR="009C2F02" w:rsidRPr="009C2F02" w:rsidRDefault="009C2F02" w:rsidP="00A95CC9">
      <w:pPr>
        <w:ind w:left="0"/>
        <w:jc w:val="center"/>
        <w:rPr>
          <w:rFonts w:ascii="Antique Olive" w:hAnsi="Antique Olive"/>
          <w:b/>
          <w:sz w:val="28"/>
        </w:rPr>
      </w:pPr>
      <w:r w:rsidRPr="009C2F02">
        <w:rPr>
          <w:rFonts w:ascii="Antique Olive" w:hAnsi="Antique Olive"/>
          <w:b/>
          <w:sz w:val="28"/>
        </w:rPr>
        <w:t>Explicit Instruction for Phonics Intervention</w:t>
      </w:r>
    </w:p>
    <w:p w:rsidR="002B6E9C" w:rsidRPr="00585612" w:rsidRDefault="009C2F02" w:rsidP="00A95CC9">
      <w:pPr>
        <w:spacing w:line="240" w:lineRule="auto"/>
        <w:ind w:left="0"/>
        <w:jc w:val="center"/>
        <w:rPr>
          <w:b/>
          <w:sz w:val="32"/>
          <w:szCs w:val="32"/>
        </w:rPr>
      </w:pPr>
      <w:r w:rsidRPr="009C2F02">
        <w:rPr>
          <w:rFonts w:ascii="Antique Olive" w:hAnsi="Antique Olive"/>
          <w:sz w:val="24"/>
        </w:rPr>
        <w:t xml:space="preserve">Skill: </w:t>
      </w:r>
      <w:r w:rsidR="009A4C6E">
        <w:rPr>
          <w:b/>
          <w:sz w:val="32"/>
          <w:szCs w:val="32"/>
        </w:rPr>
        <w:t>S-Blends</w:t>
      </w:r>
    </w:p>
    <w:p w:rsidR="009C2F02" w:rsidRPr="009C2F02" w:rsidRDefault="009C2F02" w:rsidP="00A95CC9">
      <w:pPr>
        <w:spacing w:line="240" w:lineRule="auto"/>
        <w:ind w:left="0"/>
        <w:jc w:val="center"/>
        <w:rPr>
          <w:rFonts w:ascii="Antique Olive" w:hAnsi="Antique Olive"/>
          <w:sz w:val="24"/>
        </w:rPr>
      </w:pPr>
      <w:r w:rsidRPr="009C2F02">
        <w:rPr>
          <w:rFonts w:ascii="Antique Olive" w:hAnsi="Antique Olive"/>
          <w:sz w:val="24"/>
        </w:rPr>
        <w:t>Instructional Day:</w:t>
      </w:r>
      <w:r>
        <w:rPr>
          <w:rFonts w:ascii="Antique Olive" w:hAnsi="Antique Olive"/>
          <w:sz w:val="24"/>
        </w:rPr>
        <w:t xml:space="preserve">  Two</w:t>
      </w:r>
    </w:p>
    <w:p w:rsidR="00214D51" w:rsidRDefault="00214D51">
      <w:pPr>
        <w:rPr>
          <w:rFonts w:ascii="Antique Olive" w:hAnsi="Antique Olive"/>
        </w:rPr>
      </w:pPr>
      <w:r>
        <w:rPr>
          <w:rFonts w:ascii="Antique Olive" w:hAnsi="Antique Olive"/>
        </w:rPr>
        <w:br w:type="page"/>
      </w:r>
    </w:p>
    <w:tbl>
      <w:tblPr>
        <w:tblpPr w:leftFromText="180" w:rightFromText="180" w:vertAnchor="text" w:horzAnchor="margin" w:tblpXSpec="center" w:tblpY="173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78"/>
        <w:gridCol w:w="6764"/>
        <w:gridCol w:w="828"/>
      </w:tblGrid>
      <w:tr w:rsidR="00214D51" w:rsidRPr="008A24F0" w:rsidTr="008A24F0">
        <w:tc>
          <w:tcPr>
            <w:tcW w:w="2278" w:type="dxa"/>
            <w:shd w:val="clear" w:color="auto" w:fill="FFFF00"/>
            <w:vAlign w:val="center"/>
          </w:tcPr>
          <w:p w:rsidR="00214D51" w:rsidRPr="008A24F0" w:rsidRDefault="00214D51" w:rsidP="008A24F0">
            <w:pPr>
              <w:spacing w:line="240" w:lineRule="auto"/>
              <w:ind w:left="0"/>
              <w:jc w:val="center"/>
              <w:rPr>
                <w:b/>
              </w:rPr>
            </w:pPr>
            <w:r w:rsidRPr="008A24F0">
              <w:rPr>
                <w:b/>
                <w:sz w:val="28"/>
              </w:rPr>
              <w:lastRenderedPageBreak/>
              <w:t>Section</w:t>
            </w:r>
          </w:p>
        </w:tc>
        <w:tc>
          <w:tcPr>
            <w:tcW w:w="6764" w:type="dxa"/>
            <w:shd w:val="clear" w:color="auto" w:fill="DBE5F1"/>
          </w:tcPr>
          <w:p w:rsidR="00214D51" w:rsidRPr="008A24F0" w:rsidRDefault="00214D51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Instructional Routine</w:t>
            </w:r>
          </w:p>
        </w:tc>
        <w:tc>
          <w:tcPr>
            <w:tcW w:w="828" w:type="dxa"/>
            <w:shd w:val="clear" w:color="auto" w:fill="FFFF00"/>
          </w:tcPr>
          <w:p w:rsidR="00214D51" w:rsidRPr="008A24F0" w:rsidRDefault="00214D51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Time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Warm-up Activities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</w:rPr>
              <w:t xml:space="preserve">Review Activity:  </w:t>
            </w:r>
            <w:r w:rsidRPr="002C449F">
              <w:rPr>
                <w:sz w:val="18"/>
                <w:szCs w:val="18"/>
                <w:u w:val="single"/>
              </w:rPr>
              <w:t xml:space="preserve"> Phoneme Substitution – Initial/Final Sound: </w:t>
            </w:r>
            <w:r w:rsidRPr="002C449F">
              <w:rPr>
                <w:sz w:val="18"/>
                <w:szCs w:val="18"/>
              </w:rPr>
              <w:t>Swap that sound.  Say several words and have the students swap a sound at the beginning or end of the words to make new words.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b/>
                <w:sz w:val="16"/>
                <w:szCs w:val="16"/>
              </w:rPr>
            </w:pPr>
            <w:r w:rsidRPr="002C449F">
              <w:rPr>
                <w:b/>
              </w:rPr>
              <w:t xml:space="preserve"> </w:t>
            </w:r>
            <w:r w:rsidRPr="002C449F">
              <w:rPr>
                <w:sz w:val="16"/>
                <w:szCs w:val="16"/>
              </w:rPr>
              <w:t xml:space="preserve"> </w:t>
            </w:r>
          </w:p>
          <w:p w:rsidR="00CE690C" w:rsidRPr="002C449F" w:rsidRDefault="00CE690C" w:rsidP="00CE690C">
            <w:pPr>
              <w:spacing w:line="240" w:lineRule="auto"/>
              <w:ind w:left="0"/>
            </w:pPr>
            <w:r w:rsidRPr="002C449F">
              <w:t xml:space="preserve">  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</w:rPr>
              <w:t>Word List:</w:t>
            </w:r>
            <w:r w:rsidRPr="002C449F">
              <w:t xml:space="preserve">   </w:t>
            </w:r>
            <w:r w:rsidRPr="002C449F">
              <w:rPr>
                <w:sz w:val="18"/>
                <w:szCs w:val="18"/>
              </w:rPr>
              <w:t xml:space="preserve"> bleed-bleach, creek-creep, slug-slush, brim-brick, cloud-clown, soon-spoon,  chip-ship,  team-cream,  Dan-plan,  play-gray                     </w:t>
            </w:r>
          </w:p>
          <w:p w:rsidR="00CE690C" w:rsidRPr="008A24F0" w:rsidRDefault="00CE690C" w:rsidP="00CE690C">
            <w:pPr>
              <w:spacing w:line="240" w:lineRule="auto"/>
              <w:ind w:left="0"/>
            </w:pP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Phonological Awareness and Articulation of Skill</w:t>
            </w:r>
          </w:p>
        </w:tc>
        <w:tc>
          <w:tcPr>
            <w:tcW w:w="6764" w:type="dxa"/>
            <w:shd w:val="clear" w:color="auto" w:fill="DBE5F1"/>
          </w:tcPr>
          <w:p w:rsidR="00CE690C" w:rsidRPr="00594F77" w:rsidRDefault="00CE690C" w:rsidP="00CE690C">
            <w:pPr>
              <w:spacing w:line="240" w:lineRule="auto"/>
              <w:ind w:left="0"/>
              <w:rPr>
                <w:b/>
                <w:i/>
                <w:szCs w:val="16"/>
              </w:rPr>
            </w:pPr>
            <w:r w:rsidRPr="008A24F0">
              <w:rPr>
                <w:b/>
                <w:szCs w:val="16"/>
              </w:rPr>
              <w:t xml:space="preserve">Activate Phonemic Awareness: </w:t>
            </w:r>
            <w:r w:rsidRPr="008A24F0">
              <w:rPr>
                <w:sz w:val="16"/>
                <w:szCs w:val="16"/>
              </w:rPr>
              <w:t xml:space="preserve">  </w:t>
            </w:r>
            <w:r w:rsidRPr="008A24F0">
              <w:rPr>
                <w:b/>
                <w:i/>
                <w:szCs w:val="16"/>
              </w:rPr>
              <w:t xml:space="preserve"> If additional practice is needed, see previous lessons.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Articulation:</w:t>
            </w:r>
            <w:r w:rsidRPr="008A24F0">
              <w:rPr>
                <w:sz w:val="16"/>
                <w:szCs w:val="16"/>
              </w:rPr>
              <w:t xml:space="preserve"> 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8A24F0" w:rsidRDefault="00CE690C" w:rsidP="00CE690C">
            <w:pPr>
              <w:spacing w:line="240" w:lineRule="auto"/>
              <w:rPr>
                <w:i/>
                <w:iCs/>
                <w:color w:val="FF0000"/>
              </w:rPr>
            </w:pPr>
            <w:r w:rsidRPr="008A24F0">
              <w:rPr>
                <w:i/>
                <w:iCs/>
                <w:color w:val="FF0000"/>
              </w:rPr>
              <w:t>If skill is secure, then spend this time in text application.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Letter-Sound Correspondence</w:t>
            </w:r>
          </w:p>
        </w:tc>
        <w:tc>
          <w:tcPr>
            <w:tcW w:w="6764" w:type="dxa"/>
            <w:shd w:val="clear" w:color="auto" w:fill="DBE5F1"/>
          </w:tcPr>
          <w:p w:rsidR="00CE690C" w:rsidRPr="00594F77" w:rsidRDefault="00CE690C" w:rsidP="00CE690C">
            <w:pPr>
              <w:spacing w:line="240" w:lineRule="auto"/>
              <w:ind w:left="0"/>
              <w:rPr>
                <w:b/>
                <w:i/>
                <w:szCs w:val="16"/>
              </w:rPr>
            </w:pPr>
            <w:r w:rsidRPr="008A24F0">
              <w:rPr>
                <w:b/>
                <w:szCs w:val="16"/>
              </w:rPr>
              <w:t xml:space="preserve">Letter sound Correspondence </w:t>
            </w:r>
            <w:r w:rsidRPr="008A24F0">
              <w:rPr>
                <w:sz w:val="16"/>
                <w:szCs w:val="16"/>
              </w:rPr>
              <w:t xml:space="preserve">  </w:t>
            </w:r>
            <w:r w:rsidRPr="008A24F0">
              <w:rPr>
                <w:b/>
                <w:i/>
                <w:szCs w:val="16"/>
              </w:rPr>
              <w:t xml:space="preserve"> If additional practice is needed, see previous lessons.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8A24F0" w:rsidRDefault="00CE690C" w:rsidP="00CE690C">
            <w:pPr>
              <w:spacing w:line="240" w:lineRule="auto"/>
              <w:rPr>
                <w:i/>
                <w:iCs/>
                <w:color w:val="FF0000"/>
              </w:rPr>
            </w:pPr>
            <w:r w:rsidRPr="008A24F0">
              <w:rPr>
                <w:i/>
                <w:iCs/>
                <w:color w:val="FF0000"/>
              </w:rPr>
              <w:t>If skill is secure, then spend this time in text application.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Reading Blending Routines</w:t>
            </w:r>
          </w:p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0"/>
              </w:rPr>
              <w:t>(sound-by-sound or continuous)</w:t>
            </w:r>
          </w:p>
        </w:tc>
        <w:tc>
          <w:tcPr>
            <w:tcW w:w="6764" w:type="dxa"/>
            <w:shd w:val="clear" w:color="auto" w:fill="DBE5F1"/>
          </w:tcPr>
          <w:p w:rsidR="004E0DC5" w:rsidRPr="004E0DC5" w:rsidRDefault="00CE690C" w:rsidP="004E0DC5">
            <w:pPr>
              <w:spacing w:line="240" w:lineRule="auto"/>
              <w:ind w:left="0"/>
              <w:rPr>
                <w:b/>
                <w:sz w:val="18"/>
                <w:szCs w:val="18"/>
              </w:rPr>
            </w:pPr>
            <w:r w:rsidRPr="002C449F">
              <w:rPr>
                <w:b/>
              </w:rPr>
              <w:t>Word Reading List:</w:t>
            </w:r>
            <w:r w:rsidRPr="002C449F"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b/>
                <w:sz w:val="18"/>
                <w:szCs w:val="18"/>
              </w:rPr>
              <w:t xml:space="preserve"> Word List Sheets: </w:t>
            </w:r>
          </w:p>
          <w:p w:rsidR="004E0DC5" w:rsidRDefault="00CE690C" w:rsidP="004E0DC5">
            <w:pPr>
              <w:spacing w:line="240" w:lineRule="auto"/>
              <w:ind w:left="0"/>
              <w:rPr>
                <w:b/>
                <w:sz w:val="18"/>
                <w:szCs w:val="18"/>
              </w:rPr>
            </w:pPr>
            <w:r w:rsidRPr="002C449F">
              <w:rPr>
                <w:b/>
                <w:sz w:val="18"/>
                <w:szCs w:val="18"/>
              </w:rPr>
              <w:t>Sheet 1-</w:t>
            </w:r>
            <w:r w:rsidR="004E0DC5" w:rsidRPr="004E0DC5">
              <w:rPr>
                <w:sz w:val="18"/>
                <w:szCs w:val="18"/>
              </w:rPr>
              <w:t>Fast, smell, last</w:t>
            </w:r>
            <w:r w:rsidR="004E0DC5">
              <w:rPr>
                <w:sz w:val="18"/>
                <w:szCs w:val="18"/>
              </w:rPr>
              <w:t>,</w:t>
            </w:r>
            <w:r w:rsidR="004E0DC5">
              <w:rPr>
                <w:sz w:val="16"/>
                <w:szCs w:val="16"/>
              </w:rPr>
              <w:t xml:space="preserve"> spot</w:t>
            </w:r>
            <w:r w:rsidRPr="004E0DC5">
              <w:rPr>
                <w:sz w:val="18"/>
                <w:szCs w:val="18"/>
              </w:rPr>
              <w:t>;</w:t>
            </w:r>
            <w:r w:rsidRPr="002C449F">
              <w:rPr>
                <w:b/>
                <w:sz w:val="18"/>
                <w:szCs w:val="18"/>
              </w:rPr>
              <w:t xml:space="preserve"> Sheet2-</w:t>
            </w:r>
            <w:r w:rsidR="004E0DC5" w:rsidRPr="004E0DC5">
              <w:rPr>
                <w:sz w:val="18"/>
                <w:szCs w:val="18"/>
              </w:rPr>
              <w:t>dust, must, just</w:t>
            </w:r>
            <w:r w:rsidRPr="004E0DC5">
              <w:rPr>
                <w:sz w:val="18"/>
                <w:szCs w:val="18"/>
              </w:rPr>
              <w:t>;</w:t>
            </w:r>
            <w:r w:rsidRPr="002C449F">
              <w:rPr>
                <w:b/>
                <w:sz w:val="18"/>
                <w:szCs w:val="18"/>
              </w:rPr>
              <w:t xml:space="preserve"> </w:t>
            </w:r>
          </w:p>
          <w:p w:rsidR="00CE690C" w:rsidRPr="002C449F" w:rsidRDefault="00CE690C" w:rsidP="004E0DC5">
            <w:pPr>
              <w:spacing w:line="240" w:lineRule="auto"/>
              <w:ind w:left="0"/>
              <w:rPr>
                <w:noProof/>
                <w:sz w:val="16"/>
                <w:szCs w:val="16"/>
              </w:rPr>
            </w:pPr>
            <w:r w:rsidRPr="002C449F">
              <w:rPr>
                <w:b/>
                <w:sz w:val="18"/>
                <w:szCs w:val="18"/>
              </w:rPr>
              <w:t>Sheet 3-</w:t>
            </w:r>
            <w:r>
              <w:rPr>
                <w:sz w:val="16"/>
                <w:szCs w:val="16"/>
              </w:rPr>
              <w:t xml:space="preserve"> </w:t>
            </w:r>
            <w:r w:rsidR="004E0DC5">
              <w:rPr>
                <w:sz w:val="16"/>
                <w:szCs w:val="16"/>
              </w:rPr>
              <w:t>small, spin, spill, Stan</w:t>
            </w:r>
            <w:r w:rsidRPr="002C449F">
              <w:rPr>
                <w:b/>
                <w:sz w:val="18"/>
                <w:szCs w:val="18"/>
              </w:rPr>
              <w:t>; Sheet 4—</w:t>
            </w:r>
            <w:r>
              <w:rPr>
                <w:sz w:val="16"/>
                <w:szCs w:val="16"/>
              </w:rPr>
              <w:t xml:space="preserve"> </w:t>
            </w:r>
            <w:r w:rsidR="004E0DC5">
              <w:rPr>
                <w:sz w:val="16"/>
                <w:szCs w:val="16"/>
              </w:rPr>
              <w:t>step, speck</w:t>
            </w:r>
            <w:r w:rsidR="004E0DC5" w:rsidRPr="004E0DC5">
              <w:rPr>
                <w:sz w:val="16"/>
                <w:szCs w:val="16"/>
              </w:rPr>
              <w:t>,</w:t>
            </w:r>
            <w:r w:rsidR="004E0DC5" w:rsidRPr="004E0DC5">
              <w:rPr>
                <w:sz w:val="18"/>
                <w:szCs w:val="18"/>
              </w:rPr>
              <w:t xml:space="preserve"> snack, still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noProof/>
                <w:sz w:val="16"/>
                <w:szCs w:val="16"/>
              </w:rPr>
            </w:pPr>
            <w:r w:rsidRPr="002C449F">
              <w:rPr>
                <w:b/>
              </w:rPr>
              <w:t>I Do:</w:t>
            </w:r>
            <w:r w:rsidRPr="002C449F">
              <w:t xml:space="preserve"> </w:t>
            </w:r>
            <w:r w:rsidRPr="002C449F">
              <w:rPr>
                <w:noProof/>
                <w:sz w:val="16"/>
                <w:szCs w:val="16"/>
              </w:rPr>
              <w:t xml:space="preserve"> Model and think aloud how to read from list 1 words.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2C449F">
              <w:rPr>
                <w:b/>
                <w:noProof/>
                <w:szCs w:val="16"/>
              </w:rPr>
              <w:t>We Do:</w:t>
            </w:r>
            <w:r w:rsidRPr="002C449F">
              <w:rPr>
                <w:noProof/>
                <w:szCs w:val="16"/>
              </w:rPr>
              <w:t xml:space="preserve"> </w:t>
            </w:r>
            <w:r w:rsidRPr="002C449F">
              <w:rPr>
                <w:sz w:val="16"/>
                <w:szCs w:val="16"/>
              </w:rPr>
              <w:t xml:space="preserve"> Let’s read one together.  Have students silently read the word on list 2.  Say the word together. Then continue reading the list with teacher providing appropriate prompting &amp; scaffolding.</w:t>
            </w:r>
          </w:p>
          <w:p w:rsidR="00CE690C" w:rsidRPr="002C449F" w:rsidRDefault="00CE690C" w:rsidP="00CE690C">
            <w:pPr>
              <w:spacing w:line="240" w:lineRule="auto"/>
              <w:ind w:left="0"/>
            </w:pPr>
            <w:r w:rsidRPr="002C449F">
              <w:rPr>
                <w:b/>
                <w:szCs w:val="16"/>
              </w:rPr>
              <w:t>You Do:</w:t>
            </w:r>
            <w:r w:rsidRPr="002C449F">
              <w:rPr>
                <w:szCs w:val="16"/>
              </w:rPr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 Creat</w:t>
            </w:r>
            <w:r w:rsidR="00184850">
              <w:rPr>
                <w:noProof/>
                <w:sz w:val="16"/>
                <w:szCs w:val="16"/>
              </w:rPr>
              <w:t>e</w:t>
            </w:r>
            <w:r w:rsidRPr="002C449F">
              <w:rPr>
                <w:noProof/>
                <w:sz w:val="16"/>
                <w:szCs w:val="16"/>
              </w:rPr>
              <w:t xml:space="preserve"> partners. Whisper read list 3 &amp; 4 together.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Work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  <w:u w:val="single"/>
              </w:rPr>
            </w:pPr>
            <w:r w:rsidRPr="002C449F">
              <w:rPr>
                <w:b/>
              </w:rPr>
              <w:t>Word Building Words:</w:t>
            </w:r>
            <w:r w:rsidRPr="002C449F">
              <w:t xml:space="preserve">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b/>
                <w:sz w:val="18"/>
                <w:szCs w:val="18"/>
              </w:rPr>
              <w:t xml:space="preserve"> Word Chain with White Boards</w:t>
            </w:r>
          </w:p>
          <w:p w:rsidR="00CE690C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  <w:noProof/>
              </w:rPr>
              <w:t xml:space="preserve">I Do: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Using a “think aloud” m</w:t>
            </w:r>
            <w:r w:rsidRPr="002C449F">
              <w:rPr>
                <w:sz w:val="18"/>
                <w:szCs w:val="18"/>
              </w:rPr>
              <w:t xml:space="preserve">odel for students how to </w:t>
            </w:r>
            <w:r>
              <w:rPr>
                <w:sz w:val="18"/>
                <w:szCs w:val="18"/>
              </w:rPr>
              <w:t xml:space="preserve">chain the following words:  </w:t>
            </w:r>
            <w:r>
              <w:rPr>
                <w:sz w:val="16"/>
                <w:szCs w:val="16"/>
              </w:rPr>
              <w:t xml:space="preserve"> spot-slot-snot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2C449F">
              <w:rPr>
                <w:b/>
                <w:noProof/>
              </w:rPr>
              <w:t>We Do: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sz w:val="16"/>
                <w:szCs w:val="16"/>
              </w:rPr>
              <w:t xml:space="preserve"> Let’s do one together.  Have students encode </w:t>
            </w:r>
            <w:r>
              <w:rPr>
                <w:sz w:val="16"/>
                <w:szCs w:val="16"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>speck, snack, still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noProof/>
                <w:sz w:val="16"/>
                <w:szCs w:val="16"/>
              </w:rPr>
            </w:pPr>
            <w:r w:rsidRPr="002C449F">
              <w:rPr>
                <w:b/>
                <w:szCs w:val="16"/>
              </w:rPr>
              <w:t>You Do:</w:t>
            </w:r>
            <w:r w:rsidRPr="002C449F">
              <w:rPr>
                <w:szCs w:val="16"/>
              </w:rPr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Dictate the word chain below for students to write.</w:t>
            </w:r>
          </w:p>
          <w:p w:rsidR="00CE690C" w:rsidRPr="00C9433F" w:rsidRDefault="004E0DC5" w:rsidP="0030712D">
            <w:pPr>
              <w:spacing w:line="240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Fast, smell, last, spot; </w:t>
            </w:r>
            <w:r w:rsidRPr="004E0DC5">
              <w:rPr>
                <w:sz w:val="18"/>
                <w:szCs w:val="18"/>
              </w:rPr>
              <w:t>dust, must, just;  sm</w:t>
            </w:r>
            <w:r>
              <w:rPr>
                <w:sz w:val="18"/>
                <w:szCs w:val="18"/>
              </w:rPr>
              <w:t>all, spin, spill, Stan;</w:t>
            </w:r>
            <w:r w:rsidRPr="004E0DC5">
              <w:rPr>
                <w:sz w:val="18"/>
                <w:szCs w:val="18"/>
              </w:rPr>
              <w:t xml:space="preserve"> step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Dictation</w:t>
            </w:r>
          </w:p>
        </w:tc>
        <w:tc>
          <w:tcPr>
            <w:tcW w:w="6764" w:type="dxa"/>
            <w:shd w:val="clear" w:color="auto" w:fill="DBE5F1"/>
          </w:tcPr>
          <w:p w:rsidR="00CE690C" w:rsidRPr="004E0DC5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</w:p>
          <w:p w:rsidR="00CE690C" w:rsidRPr="004E0DC5" w:rsidRDefault="00B377AB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B377AB">
              <w:rPr>
                <w:sz w:val="18"/>
                <w:szCs w:val="18"/>
              </w:rPr>
              <w:t xml:space="preserve">Stan must eat his snack fast.  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Text Application</w:t>
            </w:r>
          </w:p>
        </w:tc>
        <w:tc>
          <w:tcPr>
            <w:tcW w:w="6764" w:type="dxa"/>
            <w:shd w:val="clear" w:color="auto" w:fill="DBE5F1"/>
          </w:tcPr>
          <w:p w:rsidR="00CE690C" w:rsidRDefault="00CE690C" w:rsidP="00CE690C">
            <w:pPr>
              <w:pStyle w:val="ListParagraph"/>
              <w:spacing w:line="240" w:lineRule="auto"/>
              <w:ind w:left="360"/>
              <w:rPr>
                <w:sz w:val="16"/>
                <w:szCs w:val="16"/>
              </w:rPr>
            </w:pPr>
          </w:p>
          <w:p w:rsidR="00CE690C" w:rsidRDefault="00CE690C" w:rsidP="00CE690C">
            <w:pPr>
              <w:pStyle w:val="ListParagraph"/>
              <w:spacing w:line="240" w:lineRule="auto"/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 </w:t>
            </w:r>
            <w:r w:rsidRPr="008A24F0">
              <w:rPr>
                <w:sz w:val="16"/>
                <w:szCs w:val="16"/>
              </w:rPr>
              <w:t>Identify target words in story 2.</w:t>
            </w:r>
          </w:p>
          <w:p w:rsidR="00CE690C" w:rsidRPr="00785CC6" w:rsidRDefault="00CE690C" w:rsidP="00CE690C">
            <w:pPr>
              <w:pStyle w:val="ListParagraph"/>
              <w:spacing w:line="240" w:lineRule="auto"/>
              <w:ind w:left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 Read story 2.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pStyle w:val="ListParagraph"/>
              <w:spacing w:line="240" w:lineRule="auto"/>
              <w:ind w:left="-42"/>
              <w:jc w:val="center"/>
            </w:pPr>
            <w:r w:rsidRPr="008A24F0">
              <w:t>10 min.</w:t>
            </w:r>
          </w:p>
        </w:tc>
      </w:tr>
    </w:tbl>
    <w:p w:rsidR="009C2F02" w:rsidRPr="009C2F02" w:rsidRDefault="009C2F02" w:rsidP="00A95CC9">
      <w:pPr>
        <w:ind w:left="0"/>
        <w:jc w:val="center"/>
        <w:rPr>
          <w:rFonts w:ascii="Antique Olive" w:hAnsi="Antique Olive"/>
          <w:b/>
          <w:sz w:val="28"/>
        </w:rPr>
      </w:pPr>
      <w:r w:rsidRPr="009C2F02">
        <w:rPr>
          <w:rFonts w:ascii="Antique Olive" w:hAnsi="Antique Olive"/>
          <w:b/>
          <w:sz w:val="28"/>
        </w:rPr>
        <w:t>Explicit Instruction for Phonics Intervention</w:t>
      </w:r>
    </w:p>
    <w:p w:rsidR="00642A0F" w:rsidRPr="00585612" w:rsidRDefault="009C2F02" w:rsidP="00642A0F">
      <w:pPr>
        <w:spacing w:line="240" w:lineRule="auto"/>
        <w:ind w:left="0"/>
        <w:jc w:val="center"/>
        <w:rPr>
          <w:b/>
          <w:sz w:val="32"/>
          <w:szCs w:val="32"/>
        </w:rPr>
      </w:pPr>
      <w:r w:rsidRPr="009C2F02">
        <w:rPr>
          <w:rFonts w:ascii="Antique Olive" w:hAnsi="Antique Olive"/>
          <w:sz w:val="24"/>
        </w:rPr>
        <w:t xml:space="preserve">Skill: </w:t>
      </w:r>
      <w:r w:rsidR="00A31193">
        <w:rPr>
          <w:b/>
          <w:sz w:val="32"/>
          <w:szCs w:val="32"/>
        </w:rPr>
        <w:t>S-Blends</w:t>
      </w:r>
    </w:p>
    <w:p w:rsidR="009C2F02" w:rsidRPr="009C2F02" w:rsidRDefault="009C2F02" w:rsidP="00A95CC9">
      <w:pPr>
        <w:spacing w:line="240" w:lineRule="auto"/>
        <w:ind w:left="0"/>
        <w:jc w:val="center"/>
        <w:rPr>
          <w:rFonts w:ascii="Antique Olive" w:hAnsi="Antique Olive"/>
          <w:sz w:val="24"/>
        </w:rPr>
      </w:pPr>
      <w:r w:rsidRPr="009C2F02">
        <w:rPr>
          <w:rFonts w:ascii="Antique Olive" w:hAnsi="Antique Olive"/>
          <w:sz w:val="24"/>
        </w:rPr>
        <w:t>Instructional Day:</w:t>
      </w:r>
      <w:r>
        <w:rPr>
          <w:rFonts w:ascii="Antique Olive" w:hAnsi="Antique Olive"/>
          <w:sz w:val="24"/>
        </w:rPr>
        <w:t xml:space="preserve">  Three</w:t>
      </w:r>
    </w:p>
    <w:p w:rsidR="00E83609" w:rsidRDefault="00E83609">
      <w:pPr>
        <w:rPr>
          <w:rFonts w:ascii="Antique Olive" w:hAnsi="Antique Olive"/>
          <w:sz w:val="24"/>
        </w:rPr>
      </w:pPr>
      <w:r>
        <w:rPr>
          <w:rFonts w:ascii="Antique Olive" w:hAnsi="Antique Olive"/>
          <w:sz w:val="24"/>
        </w:rPr>
        <w:br w:type="page"/>
      </w:r>
    </w:p>
    <w:tbl>
      <w:tblPr>
        <w:tblpPr w:leftFromText="180" w:rightFromText="180" w:vertAnchor="text" w:horzAnchor="margin" w:tblpXSpec="center" w:tblpY="173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78"/>
        <w:gridCol w:w="6764"/>
        <w:gridCol w:w="828"/>
      </w:tblGrid>
      <w:tr w:rsidR="00E83609" w:rsidRPr="008A24F0" w:rsidTr="008A24F0">
        <w:tc>
          <w:tcPr>
            <w:tcW w:w="2278" w:type="dxa"/>
            <w:shd w:val="clear" w:color="auto" w:fill="FFFF00"/>
            <w:vAlign w:val="center"/>
          </w:tcPr>
          <w:p w:rsidR="00E83609" w:rsidRPr="008A24F0" w:rsidRDefault="00E83609" w:rsidP="008A24F0">
            <w:pPr>
              <w:spacing w:line="240" w:lineRule="auto"/>
              <w:ind w:left="0"/>
              <w:jc w:val="center"/>
              <w:rPr>
                <w:b/>
              </w:rPr>
            </w:pPr>
            <w:r w:rsidRPr="008A24F0">
              <w:rPr>
                <w:b/>
                <w:sz w:val="28"/>
              </w:rPr>
              <w:lastRenderedPageBreak/>
              <w:t>Section</w:t>
            </w:r>
          </w:p>
        </w:tc>
        <w:tc>
          <w:tcPr>
            <w:tcW w:w="6764" w:type="dxa"/>
            <w:shd w:val="clear" w:color="auto" w:fill="DBE5F1"/>
          </w:tcPr>
          <w:p w:rsidR="00E83609" w:rsidRPr="008A24F0" w:rsidRDefault="00E83609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Instructional Routine</w:t>
            </w:r>
          </w:p>
        </w:tc>
        <w:tc>
          <w:tcPr>
            <w:tcW w:w="828" w:type="dxa"/>
            <w:shd w:val="clear" w:color="auto" w:fill="FFFF00"/>
          </w:tcPr>
          <w:p w:rsidR="00E83609" w:rsidRPr="008A24F0" w:rsidRDefault="00E83609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Time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Warm-up Activities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</w:rPr>
              <w:t xml:space="preserve">Review Activity: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  <w:u w:val="single"/>
              </w:rPr>
              <w:t xml:space="preserve"> Phoneme Substitution – Medial Sound: </w:t>
            </w:r>
            <w:r w:rsidRPr="002C449F">
              <w:rPr>
                <w:sz w:val="18"/>
                <w:szCs w:val="18"/>
              </w:rPr>
              <w:t>Swap that sound.  Say several words and have the students swap a sound in the middle of the words to make new words.</w:t>
            </w:r>
          </w:p>
          <w:p w:rsidR="00CE690C" w:rsidRPr="002C449F" w:rsidRDefault="00CE690C" w:rsidP="00CE690C">
            <w:pPr>
              <w:spacing w:line="240" w:lineRule="auto"/>
              <w:ind w:left="0"/>
            </w:pPr>
            <w:r w:rsidRPr="002C449F">
              <w:t xml:space="preserve">  </w:t>
            </w:r>
          </w:p>
          <w:p w:rsidR="00CE690C" w:rsidRPr="008A24F0" w:rsidRDefault="00CE690C" w:rsidP="00CE690C">
            <w:pPr>
              <w:spacing w:line="240" w:lineRule="auto"/>
              <w:ind w:left="0"/>
            </w:pPr>
            <w:r w:rsidRPr="002C449F">
              <w:rPr>
                <w:b/>
              </w:rPr>
              <w:t>Word List:</w:t>
            </w:r>
            <w:r w:rsidRPr="002C449F">
              <w:t xml:space="preserve"> </w:t>
            </w:r>
            <w:r w:rsidRPr="002C449F">
              <w:rPr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black-block, crash-crush, slid-sled, click-clock, guess-gas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Phonological Awareness and Articulation of Skill</w:t>
            </w:r>
          </w:p>
        </w:tc>
        <w:tc>
          <w:tcPr>
            <w:tcW w:w="6764" w:type="dxa"/>
            <w:shd w:val="clear" w:color="auto" w:fill="DBE5F1"/>
          </w:tcPr>
          <w:p w:rsidR="00CE690C" w:rsidRPr="008A24F0" w:rsidRDefault="00CE690C" w:rsidP="00CE690C">
            <w:pPr>
              <w:spacing w:line="240" w:lineRule="auto"/>
              <w:ind w:left="0"/>
              <w:rPr>
                <w:b/>
                <w:i/>
                <w:szCs w:val="16"/>
              </w:rPr>
            </w:pPr>
            <w:r w:rsidRPr="008A24F0">
              <w:rPr>
                <w:b/>
                <w:szCs w:val="16"/>
              </w:rPr>
              <w:t xml:space="preserve">Activate Phonemic Awareness: </w:t>
            </w:r>
            <w:r w:rsidRPr="008A24F0">
              <w:rPr>
                <w:sz w:val="16"/>
                <w:szCs w:val="16"/>
              </w:rPr>
              <w:t xml:space="preserve">  </w:t>
            </w:r>
            <w:r w:rsidRPr="008A24F0">
              <w:rPr>
                <w:b/>
                <w:i/>
                <w:szCs w:val="16"/>
              </w:rPr>
              <w:t xml:space="preserve"> If additional practice is needed, see previous lessons.</w:t>
            </w:r>
          </w:p>
          <w:p w:rsidR="00CE690C" w:rsidRPr="008A24F0" w:rsidRDefault="00CE690C" w:rsidP="00CE690C">
            <w:pPr>
              <w:spacing w:line="240" w:lineRule="auto"/>
              <w:ind w:left="0"/>
              <w:rPr>
                <w:b/>
                <w:i/>
                <w:szCs w:val="16"/>
              </w:rPr>
            </w:pP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  <w:r w:rsidRPr="008A24F0">
              <w:rPr>
                <w:b/>
                <w:szCs w:val="16"/>
              </w:rPr>
              <w:t>Articulation:</w:t>
            </w:r>
            <w:r w:rsidRPr="008A24F0">
              <w:rPr>
                <w:sz w:val="16"/>
                <w:szCs w:val="16"/>
              </w:rPr>
              <w:t xml:space="preserve">  </w:t>
            </w:r>
          </w:p>
          <w:p w:rsidR="00CE690C" w:rsidRPr="008A24F0" w:rsidRDefault="00CE690C" w:rsidP="00CE690C">
            <w:pPr>
              <w:spacing w:line="240" w:lineRule="auto"/>
              <w:rPr>
                <w:i/>
                <w:iCs/>
                <w:color w:val="FF0000"/>
              </w:rPr>
            </w:pPr>
            <w:r w:rsidRPr="008A24F0">
              <w:rPr>
                <w:i/>
                <w:iCs/>
                <w:color w:val="FF0000"/>
              </w:rPr>
              <w:t>If skill is secure, then spend this time in text application.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Letter-Sound Correspondence</w:t>
            </w:r>
          </w:p>
        </w:tc>
        <w:tc>
          <w:tcPr>
            <w:tcW w:w="6764" w:type="dxa"/>
            <w:shd w:val="clear" w:color="auto" w:fill="DBE5F1"/>
          </w:tcPr>
          <w:p w:rsidR="00CE690C" w:rsidRPr="00594F77" w:rsidRDefault="00CE690C" w:rsidP="00CE690C">
            <w:pPr>
              <w:spacing w:line="240" w:lineRule="auto"/>
              <w:ind w:left="0"/>
              <w:rPr>
                <w:b/>
                <w:i/>
                <w:szCs w:val="16"/>
              </w:rPr>
            </w:pPr>
            <w:r w:rsidRPr="008A24F0">
              <w:rPr>
                <w:b/>
                <w:szCs w:val="16"/>
              </w:rPr>
              <w:t>Letter sound Correspondence:</w:t>
            </w:r>
            <w:r w:rsidRPr="008A24F0">
              <w:rPr>
                <w:sz w:val="16"/>
                <w:szCs w:val="16"/>
              </w:rPr>
              <w:t xml:space="preserve"> </w:t>
            </w:r>
            <w:r w:rsidRPr="008A24F0">
              <w:rPr>
                <w:b/>
                <w:i/>
                <w:szCs w:val="16"/>
              </w:rPr>
              <w:t xml:space="preserve"> If additional practice </w:t>
            </w:r>
            <w:r>
              <w:rPr>
                <w:b/>
                <w:i/>
                <w:szCs w:val="16"/>
              </w:rPr>
              <w:t>is needed, see previous lessons</w:t>
            </w:r>
          </w:p>
          <w:p w:rsidR="00CE690C" w:rsidRPr="008A24F0" w:rsidRDefault="00CE690C" w:rsidP="00CE690C">
            <w:pPr>
              <w:spacing w:line="240" w:lineRule="auto"/>
              <w:rPr>
                <w:i/>
                <w:iCs/>
                <w:color w:val="FF0000"/>
              </w:rPr>
            </w:pPr>
            <w:r w:rsidRPr="008A24F0">
              <w:rPr>
                <w:i/>
                <w:iCs/>
                <w:color w:val="FF0000"/>
              </w:rPr>
              <w:t>If skill is secure, then spend this time in text application.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Reading Blending Routines</w:t>
            </w:r>
          </w:p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0"/>
              </w:rPr>
              <w:t>(sound-by-sound or continuous)</w:t>
            </w:r>
          </w:p>
        </w:tc>
        <w:tc>
          <w:tcPr>
            <w:tcW w:w="6764" w:type="dxa"/>
            <w:shd w:val="clear" w:color="auto" w:fill="DBE5F1"/>
          </w:tcPr>
          <w:p w:rsidR="0030712D" w:rsidRDefault="00CE690C" w:rsidP="0030712D">
            <w:pPr>
              <w:spacing w:line="240" w:lineRule="auto"/>
              <w:ind w:left="0"/>
              <w:rPr>
                <w:b/>
              </w:rPr>
            </w:pPr>
            <w:r w:rsidRPr="002C449F">
              <w:rPr>
                <w:b/>
              </w:rPr>
              <w:t>Word Reading List:</w:t>
            </w:r>
            <w:r w:rsidRPr="002C449F">
              <w:t xml:space="preserve"> </w:t>
            </w:r>
            <w:r w:rsidR="0030712D">
              <w:rPr>
                <w:b/>
              </w:rPr>
              <w:t>Closed</w:t>
            </w:r>
            <w:r w:rsidRPr="002C449F">
              <w:rPr>
                <w:b/>
              </w:rPr>
              <w:t xml:space="preserve"> Sort—</w:t>
            </w:r>
            <w:r>
              <w:rPr>
                <w:sz w:val="16"/>
                <w:szCs w:val="16"/>
              </w:rPr>
              <w:t xml:space="preserve"> </w:t>
            </w:r>
            <w:r w:rsidR="0030712D">
              <w:rPr>
                <w:sz w:val="18"/>
                <w:szCs w:val="18"/>
              </w:rPr>
              <w:t xml:space="preserve">  </w:t>
            </w:r>
            <w:r w:rsidR="00B377AB">
              <w:rPr>
                <w:sz w:val="18"/>
                <w:szCs w:val="18"/>
              </w:rPr>
              <w:t>f</w:t>
            </w:r>
            <w:r w:rsidR="0030712D">
              <w:rPr>
                <w:sz w:val="18"/>
                <w:szCs w:val="18"/>
              </w:rPr>
              <w:t xml:space="preserve">ast, smell, last, spot; </w:t>
            </w:r>
            <w:r w:rsidR="0030712D" w:rsidRPr="004E0DC5">
              <w:rPr>
                <w:sz w:val="18"/>
                <w:szCs w:val="18"/>
              </w:rPr>
              <w:t>dust, must, just;  sm</w:t>
            </w:r>
            <w:r w:rsidR="0030712D">
              <w:rPr>
                <w:sz w:val="18"/>
                <w:szCs w:val="18"/>
              </w:rPr>
              <w:t>all, spin, spill, Stan;</w:t>
            </w:r>
            <w:r w:rsidR="0030712D" w:rsidRPr="004E0DC5">
              <w:rPr>
                <w:sz w:val="18"/>
                <w:szCs w:val="18"/>
              </w:rPr>
              <w:t xml:space="preserve"> step</w:t>
            </w:r>
            <w:r w:rsidR="0030712D" w:rsidRPr="0030712D">
              <w:rPr>
                <w:sz w:val="18"/>
                <w:szCs w:val="18"/>
              </w:rPr>
              <w:t>,</w:t>
            </w:r>
            <w:r w:rsidR="0030712D">
              <w:rPr>
                <w:b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>speck, snack, still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noProof/>
                <w:sz w:val="18"/>
                <w:szCs w:val="18"/>
              </w:rPr>
            </w:pPr>
            <w:r w:rsidRPr="002C449F">
              <w:rPr>
                <w:b/>
              </w:rPr>
              <w:t>I Do:</w:t>
            </w:r>
            <w:r w:rsidRPr="002C449F"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Choose a card from a deck and read the word aloud.  Do a “think aloud” after saying the word</w:t>
            </w:r>
            <w:r w:rsidRPr="002C449F">
              <w:rPr>
                <w:noProof/>
                <w:sz w:val="16"/>
                <w:szCs w:val="16"/>
              </w:rPr>
              <w:t xml:space="preserve">.  </w:t>
            </w:r>
            <w:r w:rsidRPr="002C449F">
              <w:rPr>
                <w:noProof/>
                <w:sz w:val="18"/>
                <w:szCs w:val="18"/>
              </w:rPr>
              <w:t>Place the word in the correct column.  Model until at least one card is in eah column.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  <w:noProof/>
                <w:szCs w:val="16"/>
              </w:rPr>
              <w:t>We Do:</w:t>
            </w:r>
            <w:r w:rsidRPr="002C449F">
              <w:rPr>
                <w:noProof/>
                <w:szCs w:val="16"/>
              </w:rPr>
              <w:t xml:space="preserve">  </w:t>
            </w:r>
            <w:r w:rsidRPr="002C449F">
              <w:rPr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>Ask students to read card silently.  Disc</w:t>
            </w:r>
            <w:r>
              <w:rPr>
                <w:sz w:val="18"/>
                <w:szCs w:val="18"/>
              </w:rPr>
              <w:t>uss the s-blend</w:t>
            </w:r>
            <w:r w:rsidRPr="002C449F">
              <w:rPr>
                <w:sz w:val="18"/>
                <w:szCs w:val="18"/>
              </w:rPr>
              <w:t>?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  <w:szCs w:val="16"/>
              </w:rPr>
              <w:t>You Do:</w:t>
            </w:r>
            <w:r w:rsidRPr="002C449F">
              <w:rPr>
                <w:szCs w:val="16"/>
              </w:rPr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noProof/>
                <w:sz w:val="18"/>
                <w:szCs w:val="18"/>
              </w:rPr>
              <w:t>Students take turns sorting the remaining words.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Work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2C449F">
              <w:rPr>
                <w:b/>
              </w:rPr>
              <w:t>Word Building Words:</w:t>
            </w:r>
            <w:r w:rsidRPr="002C449F"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b/>
                <w:noProof/>
              </w:rPr>
              <w:t>Write Words on White Boards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b/>
                <w:sz w:val="18"/>
                <w:szCs w:val="18"/>
              </w:rPr>
            </w:pPr>
            <w:r w:rsidRPr="002C449F">
              <w:rPr>
                <w:b/>
                <w:noProof/>
              </w:rPr>
              <w:t>I Do:</w:t>
            </w:r>
            <w:r w:rsidRPr="002C449F">
              <w:rPr>
                <w:noProof/>
                <w:sz w:val="16"/>
                <w:szCs w:val="16"/>
              </w:rPr>
              <w:t xml:space="preserve">   </w:t>
            </w:r>
            <w:r w:rsidRPr="002C449F">
              <w:rPr>
                <w:sz w:val="18"/>
                <w:szCs w:val="18"/>
              </w:rPr>
              <w:t xml:space="preserve"> I am going to say some words.  Watch me say the word </w:t>
            </w:r>
            <w:r>
              <w:rPr>
                <w:i/>
                <w:sz w:val="18"/>
                <w:szCs w:val="18"/>
              </w:rPr>
              <w:t>sped.</w:t>
            </w:r>
            <w:r w:rsidRPr="002C449F">
              <w:rPr>
                <w:sz w:val="18"/>
                <w:szCs w:val="18"/>
              </w:rPr>
              <w:t xml:space="preserve">  I am going to use these boxes (phoneme grapheme boxes) and I will push a cube for each sound in the word. Then I am going to write the letters that represent the word.  </w:t>
            </w:r>
            <w:r>
              <w:rPr>
                <w:b/>
                <w:sz w:val="18"/>
                <w:szCs w:val="18"/>
              </w:rPr>
              <w:t>/s/ /p/ /e</w:t>
            </w:r>
            <w:r w:rsidRPr="002C449F">
              <w:rPr>
                <w:b/>
                <w:sz w:val="18"/>
                <w:szCs w:val="18"/>
              </w:rPr>
              <w:t>/</w:t>
            </w:r>
            <w:r>
              <w:rPr>
                <w:b/>
                <w:sz w:val="18"/>
                <w:szCs w:val="18"/>
              </w:rPr>
              <w:t xml:space="preserve"> /d/</w:t>
            </w:r>
            <w:r w:rsidRPr="002C449F">
              <w:rPr>
                <w:b/>
                <w:sz w:val="18"/>
                <w:szCs w:val="18"/>
              </w:rPr>
              <w:t xml:space="preserve">  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  <w:noProof/>
              </w:rPr>
              <w:t>We Do:</w:t>
            </w:r>
            <w:r w:rsidRPr="002C449F">
              <w:rPr>
                <w:noProof/>
                <w:sz w:val="16"/>
                <w:szCs w:val="16"/>
              </w:rPr>
              <w:t xml:space="preserve">  </w:t>
            </w:r>
            <w:r w:rsidRPr="002C449F">
              <w:rPr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Let’s do one together.  Say this word: </w:t>
            </w:r>
            <w:r>
              <w:rPr>
                <w:sz w:val="18"/>
                <w:szCs w:val="18"/>
              </w:rPr>
              <w:t>strum</w:t>
            </w:r>
            <w:r w:rsidRPr="002C449F">
              <w:rPr>
                <w:sz w:val="18"/>
                <w:szCs w:val="18"/>
              </w:rPr>
              <w:t xml:space="preserve">.  What are the sounds in </w:t>
            </w:r>
            <w:r>
              <w:rPr>
                <w:sz w:val="18"/>
                <w:szCs w:val="18"/>
              </w:rPr>
              <w:t>strum</w:t>
            </w:r>
            <w:r w:rsidRPr="002C449F">
              <w:rPr>
                <w:sz w:val="18"/>
                <w:szCs w:val="18"/>
              </w:rPr>
              <w:t xml:space="preserve">? (Teacher sounds it out with cubes in boxes.)  Let’s write the letters that represent the sounds. 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/s/ /t</w:t>
            </w:r>
            <w:r w:rsidRPr="002C449F">
              <w:rPr>
                <w:sz w:val="18"/>
                <w:szCs w:val="18"/>
              </w:rPr>
              <w:t>/ /</w:t>
            </w:r>
            <w:r>
              <w:rPr>
                <w:sz w:val="18"/>
                <w:szCs w:val="18"/>
              </w:rPr>
              <w:t>r</w:t>
            </w:r>
            <w:r w:rsidRPr="002C449F">
              <w:rPr>
                <w:sz w:val="18"/>
                <w:szCs w:val="18"/>
              </w:rPr>
              <w:t xml:space="preserve">/ </w:t>
            </w:r>
            <w:r>
              <w:rPr>
                <w:sz w:val="18"/>
                <w:szCs w:val="18"/>
              </w:rPr>
              <w:t>/u/ /m/</w:t>
            </w:r>
            <w:r w:rsidRPr="002C449F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strum</w:t>
            </w:r>
            <w:r w:rsidRPr="002C449F">
              <w:rPr>
                <w:sz w:val="18"/>
                <w:szCs w:val="18"/>
              </w:rPr>
              <w:t>)</w:t>
            </w:r>
          </w:p>
          <w:p w:rsidR="0030712D" w:rsidRDefault="00CE690C" w:rsidP="0030712D">
            <w:pPr>
              <w:spacing w:line="240" w:lineRule="auto"/>
              <w:ind w:left="0"/>
              <w:rPr>
                <w:b/>
              </w:rPr>
            </w:pPr>
            <w:r w:rsidRPr="002C449F">
              <w:rPr>
                <w:b/>
                <w:szCs w:val="16"/>
              </w:rPr>
              <w:t>You Do:</w:t>
            </w:r>
            <w:r w:rsidRPr="002C449F">
              <w:rPr>
                <w:szCs w:val="16"/>
              </w:rPr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noProof/>
                <w:sz w:val="18"/>
                <w:szCs w:val="18"/>
              </w:rPr>
              <w:t xml:space="preserve">Your turn.  Spell:  </w:t>
            </w:r>
            <w:r w:rsidR="0030712D">
              <w:rPr>
                <w:sz w:val="18"/>
                <w:szCs w:val="18"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>must, just;  sm</w:t>
            </w:r>
            <w:r w:rsidR="0030712D">
              <w:rPr>
                <w:sz w:val="18"/>
                <w:szCs w:val="18"/>
              </w:rPr>
              <w:t>all, spin, spill, Stan;</w:t>
            </w:r>
            <w:r w:rsidR="0030712D" w:rsidRPr="004E0DC5">
              <w:rPr>
                <w:sz w:val="18"/>
                <w:szCs w:val="18"/>
              </w:rPr>
              <w:t xml:space="preserve"> step</w:t>
            </w:r>
            <w:r w:rsidR="0030712D" w:rsidRPr="0030712D">
              <w:rPr>
                <w:sz w:val="18"/>
                <w:szCs w:val="18"/>
              </w:rPr>
              <w:t>,</w:t>
            </w:r>
            <w:r w:rsidR="0030712D">
              <w:rPr>
                <w:b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>speck, snack, still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Dictation</w:t>
            </w:r>
          </w:p>
        </w:tc>
        <w:tc>
          <w:tcPr>
            <w:tcW w:w="6764" w:type="dxa"/>
            <w:shd w:val="clear" w:color="auto" w:fill="DBE5F1"/>
          </w:tcPr>
          <w:p w:rsidR="00CE690C" w:rsidRPr="00B377AB" w:rsidRDefault="00B377AB" w:rsidP="00CE690C">
            <w:pPr>
              <w:spacing w:line="240" w:lineRule="auto"/>
              <w:ind w:left="0"/>
              <w:rPr>
                <w:noProof/>
                <w:sz w:val="18"/>
                <w:szCs w:val="18"/>
              </w:rPr>
            </w:pPr>
            <w:r w:rsidRPr="00B377AB">
              <w:rPr>
                <w:noProof/>
                <w:sz w:val="18"/>
                <w:szCs w:val="18"/>
              </w:rPr>
              <w:t>Stan sees a speck of dust.</w:t>
            </w:r>
          </w:p>
          <w:p w:rsidR="00B377AB" w:rsidRPr="008A24F0" w:rsidRDefault="00B377AB" w:rsidP="00CE690C">
            <w:pPr>
              <w:spacing w:line="240" w:lineRule="auto"/>
              <w:ind w:left="0"/>
            </w:pPr>
            <w:r w:rsidRPr="00B377AB">
              <w:rPr>
                <w:noProof/>
                <w:sz w:val="18"/>
                <w:szCs w:val="18"/>
              </w:rPr>
              <w:t>Stan must step up.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Text Application</w:t>
            </w:r>
          </w:p>
        </w:tc>
        <w:tc>
          <w:tcPr>
            <w:tcW w:w="6764" w:type="dxa"/>
            <w:shd w:val="clear" w:color="auto" w:fill="DBE5F1"/>
          </w:tcPr>
          <w:p w:rsidR="00CE690C" w:rsidRPr="00785CC6" w:rsidRDefault="00CE690C" w:rsidP="00CE690C">
            <w:pPr>
              <w:pStyle w:val="ListParagraph"/>
              <w:spacing w:line="240" w:lineRule="auto"/>
            </w:pPr>
          </w:p>
          <w:p w:rsidR="00CE690C" w:rsidRPr="008A24F0" w:rsidRDefault="00CE690C" w:rsidP="00CE690C">
            <w:pPr>
              <w:pStyle w:val="ListParagraph"/>
              <w:numPr>
                <w:ilvl w:val="0"/>
                <w:numId w:val="9"/>
              </w:numPr>
              <w:spacing w:line="240" w:lineRule="auto"/>
            </w:pPr>
            <w:r w:rsidRPr="008A24F0">
              <w:rPr>
                <w:sz w:val="16"/>
                <w:szCs w:val="16"/>
              </w:rPr>
              <w:t>Read story two.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pStyle w:val="ListParagraph"/>
              <w:spacing w:line="240" w:lineRule="auto"/>
              <w:ind w:left="-42"/>
              <w:jc w:val="center"/>
            </w:pPr>
            <w:r w:rsidRPr="008A24F0">
              <w:t>10 min.</w:t>
            </w:r>
          </w:p>
        </w:tc>
      </w:tr>
    </w:tbl>
    <w:p w:rsidR="009C2F02" w:rsidRPr="009C2F02" w:rsidRDefault="009C2F02" w:rsidP="00A95CC9">
      <w:pPr>
        <w:ind w:left="0"/>
        <w:jc w:val="center"/>
        <w:rPr>
          <w:rFonts w:ascii="Antique Olive" w:hAnsi="Antique Olive"/>
          <w:b/>
          <w:sz w:val="28"/>
        </w:rPr>
      </w:pPr>
      <w:r w:rsidRPr="009C2F02">
        <w:rPr>
          <w:rFonts w:ascii="Antique Olive" w:hAnsi="Antique Olive"/>
          <w:b/>
          <w:sz w:val="28"/>
        </w:rPr>
        <w:t>Explicit Instruction for Phonics Intervention</w:t>
      </w:r>
    </w:p>
    <w:p w:rsidR="00642A0F" w:rsidRPr="00585612" w:rsidRDefault="009C2F02" w:rsidP="00642A0F">
      <w:pPr>
        <w:spacing w:line="240" w:lineRule="auto"/>
        <w:ind w:left="0"/>
        <w:jc w:val="center"/>
        <w:rPr>
          <w:b/>
          <w:sz w:val="32"/>
          <w:szCs w:val="32"/>
        </w:rPr>
      </w:pPr>
      <w:r w:rsidRPr="009C2F02">
        <w:rPr>
          <w:rFonts w:ascii="Antique Olive" w:hAnsi="Antique Olive"/>
          <w:sz w:val="24"/>
        </w:rPr>
        <w:t xml:space="preserve">Skill: </w:t>
      </w:r>
      <w:r w:rsidR="00A31193">
        <w:rPr>
          <w:b/>
          <w:sz w:val="32"/>
          <w:szCs w:val="32"/>
        </w:rPr>
        <w:t>S-Blends</w:t>
      </w:r>
    </w:p>
    <w:p w:rsidR="009C2F02" w:rsidRPr="009C2F02" w:rsidRDefault="009C2F02" w:rsidP="00A95CC9">
      <w:pPr>
        <w:spacing w:line="240" w:lineRule="auto"/>
        <w:ind w:left="0"/>
        <w:jc w:val="center"/>
        <w:rPr>
          <w:rFonts w:ascii="Antique Olive" w:hAnsi="Antique Olive"/>
          <w:sz w:val="24"/>
        </w:rPr>
      </w:pPr>
      <w:r w:rsidRPr="009C2F02">
        <w:rPr>
          <w:rFonts w:ascii="Antique Olive" w:hAnsi="Antique Olive"/>
          <w:sz w:val="24"/>
        </w:rPr>
        <w:t>Instructional Day:</w:t>
      </w:r>
      <w:r>
        <w:rPr>
          <w:rFonts w:ascii="Antique Olive" w:hAnsi="Antique Olive"/>
          <w:sz w:val="24"/>
        </w:rPr>
        <w:t xml:space="preserve">  Four</w:t>
      </w:r>
    </w:p>
    <w:p w:rsidR="00225152" w:rsidRDefault="00225152">
      <w:pPr>
        <w:rPr>
          <w:rFonts w:ascii="Antique Olive" w:hAnsi="Antique Olive"/>
        </w:rPr>
      </w:pPr>
      <w:r>
        <w:rPr>
          <w:rFonts w:ascii="Antique Olive" w:hAnsi="Antique Olive"/>
        </w:rPr>
        <w:br w:type="page"/>
      </w:r>
    </w:p>
    <w:tbl>
      <w:tblPr>
        <w:tblpPr w:leftFromText="180" w:rightFromText="180" w:vertAnchor="text" w:horzAnchor="margin" w:tblpXSpec="center" w:tblpY="173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78"/>
        <w:gridCol w:w="6764"/>
        <w:gridCol w:w="828"/>
      </w:tblGrid>
      <w:tr w:rsidR="00225152" w:rsidRPr="008A24F0" w:rsidTr="008A24F0">
        <w:tc>
          <w:tcPr>
            <w:tcW w:w="2278" w:type="dxa"/>
            <w:shd w:val="clear" w:color="auto" w:fill="FFFF00"/>
            <w:vAlign w:val="center"/>
          </w:tcPr>
          <w:p w:rsidR="00225152" w:rsidRPr="008A24F0" w:rsidRDefault="00225152" w:rsidP="008A24F0">
            <w:pPr>
              <w:spacing w:line="240" w:lineRule="auto"/>
              <w:ind w:left="0"/>
              <w:jc w:val="center"/>
              <w:rPr>
                <w:b/>
              </w:rPr>
            </w:pPr>
            <w:r w:rsidRPr="008A24F0">
              <w:rPr>
                <w:b/>
                <w:sz w:val="28"/>
              </w:rPr>
              <w:lastRenderedPageBreak/>
              <w:t>Section</w:t>
            </w:r>
          </w:p>
        </w:tc>
        <w:tc>
          <w:tcPr>
            <w:tcW w:w="6764" w:type="dxa"/>
            <w:shd w:val="clear" w:color="auto" w:fill="DBE5F1"/>
          </w:tcPr>
          <w:p w:rsidR="00225152" w:rsidRPr="008A24F0" w:rsidRDefault="00225152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Instructional Routine</w:t>
            </w:r>
          </w:p>
        </w:tc>
        <w:tc>
          <w:tcPr>
            <w:tcW w:w="828" w:type="dxa"/>
            <w:shd w:val="clear" w:color="auto" w:fill="FFFF00"/>
          </w:tcPr>
          <w:p w:rsidR="00225152" w:rsidRPr="008A24F0" w:rsidRDefault="00225152" w:rsidP="008A24F0">
            <w:pPr>
              <w:spacing w:line="240" w:lineRule="auto"/>
              <w:ind w:left="0"/>
              <w:jc w:val="center"/>
              <w:rPr>
                <w:b/>
                <w:sz w:val="28"/>
              </w:rPr>
            </w:pPr>
            <w:r w:rsidRPr="008A24F0">
              <w:rPr>
                <w:b/>
                <w:sz w:val="28"/>
              </w:rPr>
              <w:t>Time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Warm-up Activities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b/>
                <w:sz w:val="16"/>
                <w:szCs w:val="16"/>
              </w:rPr>
            </w:pPr>
            <w:r w:rsidRPr="002C449F">
              <w:rPr>
                <w:b/>
              </w:rPr>
              <w:t xml:space="preserve">Review Activity:  </w:t>
            </w:r>
            <w:r w:rsidRPr="002C449F">
              <w:rPr>
                <w:sz w:val="18"/>
                <w:szCs w:val="18"/>
                <w:u w:val="single"/>
              </w:rPr>
              <w:t xml:space="preserve"> Sight Word Cards</w:t>
            </w:r>
            <w:r w:rsidRPr="002C449F">
              <w:rPr>
                <w:sz w:val="18"/>
                <w:szCs w:val="18"/>
              </w:rPr>
              <w:t xml:space="preserve">     Speed drill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b/>
              </w:rPr>
            </w:pPr>
            <w:r w:rsidRPr="002C449F">
              <w:rPr>
                <w:b/>
              </w:rPr>
              <w:t xml:space="preserve">  </w:t>
            </w:r>
          </w:p>
          <w:p w:rsidR="00CE690C" w:rsidRPr="008A24F0" w:rsidRDefault="00CE690C" w:rsidP="00CE690C">
            <w:pPr>
              <w:spacing w:line="240" w:lineRule="auto"/>
              <w:ind w:left="0"/>
            </w:pPr>
            <w:r w:rsidRPr="002C449F">
              <w:rPr>
                <w:b/>
              </w:rPr>
              <w:t>Word List:</w:t>
            </w:r>
            <w:r w:rsidRPr="002C449F">
              <w:t xml:space="preserve">  </w:t>
            </w:r>
            <w:r w:rsidRPr="002C449F">
              <w:rPr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got, so, new, now, his, are, they, hit, saw, will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Phonological Awareness and Articulation of Skill</w:t>
            </w:r>
          </w:p>
        </w:tc>
        <w:tc>
          <w:tcPr>
            <w:tcW w:w="6764" w:type="dxa"/>
            <w:shd w:val="clear" w:color="auto" w:fill="DBE5F1"/>
          </w:tcPr>
          <w:p w:rsidR="00CE690C" w:rsidRPr="00594F77" w:rsidRDefault="00CE690C" w:rsidP="00CE690C">
            <w:pPr>
              <w:spacing w:line="240" w:lineRule="auto"/>
              <w:ind w:left="0"/>
              <w:rPr>
                <w:b/>
                <w:i/>
                <w:szCs w:val="16"/>
              </w:rPr>
            </w:pPr>
            <w:r w:rsidRPr="008A24F0">
              <w:rPr>
                <w:b/>
                <w:szCs w:val="16"/>
              </w:rPr>
              <w:t xml:space="preserve">Activate Phonemic Awareness: </w:t>
            </w:r>
            <w:r w:rsidRPr="008A24F0">
              <w:rPr>
                <w:b/>
                <w:i/>
                <w:szCs w:val="16"/>
              </w:rPr>
              <w:t xml:space="preserve"> If additional practice is needed, see previous lessons.</w:t>
            </w:r>
          </w:p>
          <w:p w:rsidR="00CE690C" w:rsidRPr="008A24F0" w:rsidRDefault="00CE690C" w:rsidP="00CE690C">
            <w:pPr>
              <w:spacing w:line="240" w:lineRule="auto"/>
              <w:rPr>
                <w:i/>
                <w:iCs/>
                <w:color w:val="FF0000"/>
              </w:rPr>
            </w:pPr>
            <w:r w:rsidRPr="008A24F0">
              <w:rPr>
                <w:i/>
                <w:iCs/>
                <w:color w:val="FF0000"/>
              </w:rPr>
              <w:t>If skill is secure, then spend this time in text application.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Letter-Sound Correspondence</w:t>
            </w:r>
          </w:p>
        </w:tc>
        <w:tc>
          <w:tcPr>
            <w:tcW w:w="6764" w:type="dxa"/>
            <w:shd w:val="clear" w:color="auto" w:fill="DBE5F1"/>
          </w:tcPr>
          <w:p w:rsidR="00CE690C" w:rsidRPr="00594F77" w:rsidRDefault="00CE690C" w:rsidP="00CE690C">
            <w:pPr>
              <w:spacing w:line="240" w:lineRule="auto"/>
              <w:ind w:left="0"/>
              <w:rPr>
                <w:b/>
                <w:i/>
                <w:szCs w:val="16"/>
              </w:rPr>
            </w:pPr>
            <w:r w:rsidRPr="008A24F0">
              <w:rPr>
                <w:b/>
                <w:szCs w:val="16"/>
              </w:rPr>
              <w:t>Letter sound Correspondence:</w:t>
            </w:r>
            <w:r w:rsidRPr="008A24F0">
              <w:rPr>
                <w:sz w:val="16"/>
                <w:szCs w:val="16"/>
              </w:rPr>
              <w:t xml:space="preserve"> </w:t>
            </w:r>
            <w:r w:rsidRPr="008A24F0">
              <w:rPr>
                <w:b/>
                <w:i/>
                <w:szCs w:val="16"/>
              </w:rPr>
              <w:t xml:space="preserve"> If additional practice is needed, see previous lessons.</w:t>
            </w:r>
          </w:p>
          <w:p w:rsidR="00CE690C" w:rsidRPr="008A24F0" w:rsidRDefault="00CE690C" w:rsidP="00CE690C">
            <w:pPr>
              <w:tabs>
                <w:tab w:val="left" w:pos="4365"/>
              </w:tabs>
              <w:spacing w:line="240" w:lineRule="auto"/>
              <w:ind w:left="0"/>
              <w:rPr>
                <w:sz w:val="16"/>
                <w:szCs w:val="16"/>
              </w:rPr>
            </w:pPr>
          </w:p>
          <w:p w:rsidR="00CE690C" w:rsidRPr="008A24F0" w:rsidRDefault="00CE690C" w:rsidP="00CE690C">
            <w:pPr>
              <w:spacing w:line="240" w:lineRule="auto"/>
              <w:rPr>
                <w:i/>
                <w:iCs/>
                <w:color w:val="FF0000"/>
              </w:rPr>
            </w:pPr>
            <w:r w:rsidRPr="008A24F0">
              <w:rPr>
                <w:i/>
                <w:iCs/>
                <w:color w:val="FF0000"/>
              </w:rPr>
              <w:t>If skill is secure, then spend this time in text application.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2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Reading Blending Routines</w:t>
            </w:r>
          </w:p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0"/>
              </w:rPr>
              <w:t>(sound-by-sound or continuous)</w:t>
            </w:r>
          </w:p>
        </w:tc>
        <w:tc>
          <w:tcPr>
            <w:tcW w:w="6764" w:type="dxa"/>
            <w:shd w:val="clear" w:color="auto" w:fill="DBE5F1"/>
          </w:tcPr>
          <w:p w:rsidR="00CE690C" w:rsidRPr="0030712D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</w:rPr>
              <w:t>Word Reading List:</w:t>
            </w:r>
            <w:r w:rsidRPr="002C449F">
              <w:t xml:space="preserve"> </w:t>
            </w:r>
            <w:r w:rsidRPr="002C449F">
              <w:rPr>
                <w:b/>
              </w:rPr>
              <w:t>Open Sort—</w:t>
            </w:r>
            <w:r w:rsidRPr="0030712D">
              <w:rPr>
                <w:sz w:val="18"/>
                <w:szCs w:val="18"/>
              </w:rPr>
              <w:t>stop, sot, sled, slam, sped, spin, stem, stuck, slim, snap, slam, spit, west, best, cast, desk, disk, task, gasp, crisp, wasp, span, spot, spill, stand, stamp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noProof/>
                <w:sz w:val="18"/>
                <w:szCs w:val="18"/>
              </w:rPr>
            </w:pPr>
            <w:r w:rsidRPr="002C449F">
              <w:rPr>
                <w:b/>
              </w:rPr>
              <w:t>I Do:</w:t>
            </w:r>
            <w:r w:rsidRPr="002C449F"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Choose a card from a deck and read the word aloud.  Do a “think aloud” after saying the word</w:t>
            </w:r>
            <w:r w:rsidRPr="002C449F">
              <w:rPr>
                <w:noProof/>
                <w:sz w:val="16"/>
                <w:szCs w:val="16"/>
              </w:rPr>
              <w:t xml:space="preserve">.  </w:t>
            </w:r>
            <w:r w:rsidRPr="002C449F">
              <w:rPr>
                <w:noProof/>
                <w:sz w:val="18"/>
                <w:szCs w:val="18"/>
              </w:rPr>
              <w:t>Place the word in the correct column.  Model until at least one card is in eah column.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  <w:noProof/>
                <w:szCs w:val="16"/>
              </w:rPr>
              <w:t>We Do:</w:t>
            </w:r>
            <w:r w:rsidRPr="002C449F">
              <w:rPr>
                <w:noProof/>
                <w:szCs w:val="16"/>
              </w:rPr>
              <w:t xml:space="preserve">  </w:t>
            </w:r>
            <w:r w:rsidRPr="002C449F">
              <w:rPr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>Ask students to read card silently.  Disc</w:t>
            </w:r>
            <w:r>
              <w:rPr>
                <w:sz w:val="18"/>
                <w:szCs w:val="18"/>
              </w:rPr>
              <w:t>uss s-blends</w:t>
            </w:r>
            <w:r w:rsidRPr="002C449F">
              <w:rPr>
                <w:sz w:val="18"/>
                <w:szCs w:val="18"/>
              </w:rPr>
              <w:t>?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  <w:szCs w:val="16"/>
              </w:rPr>
              <w:t>You Do:</w:t>
            </w:r>
            <w:r w:rsidRPr="002C449F">
              <w:rPr>
                <w:szCs w:val="16"/>
              </w:rPr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noProof/>
                <w:sz w:val="18"/>
                <w:szCs w:val="18"/>
              </w:rPr>
              <w:t>Students take turns sorting the remaining words.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Word Work</w:t>
            </w:r>
          </w:p>
        </w:tc>
        <w:tc>
          <w:tcPr>
            <w:tcW w:w="6764" w:type="dxa"/>
            <w:shd w:val="clear" w:color="auto" w:fill="DBE5F1"/>
          </w:tcPr>
          <w:p w:rsidR="00CE690C" w:rsidRPr="002C449F" w:rsidRDefault="00CE690C" w:rsidP="00CE690C">
            <w:pPr>
              <w:spacing w:line="240" w:lineRule="auto"/>
              <w:ind w:left="0"/>
              <w:rPr>
                <w:sz w:val="16"/>
                <w:szCs w:val="16"/>
              </w:rPr>
            </w:pPr>
            <w:r w:rsidRPr="002C449F">
              <w:rPr>
                <w:b/>
              </w:rPr>
              <w:t>Word Building Words:</w:t>
            </w:r>
            <w:r w:rsidRPr="002C449F"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b/>
                <w:noProof/>
              </w:rPr>
              <w:t>Write Words on White Boards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b/>
                <w:sz w:val="18"/>
                <w:szCs w:val="18"/>
              </w:rPr>
            </w:pPr>
            <w:r w:rsidRPr="002C449F">
              <w:rPr>
                <w:b/>
                <w:noProof/>
              </w:rPr>
              <w:t>I Do:</w:t>
            </w:r>
            <w:r w:rsidRPr="002C449F">
              <w:rPr>
                <w:noProof/>
                <w:sz w:val="16"/>
                <w:szCs w:val="16"/>
              </w:rPr>
              <w:t xml:space="preserve">   </w:t>
            </w:r>
            <w:r w:rsidRPr="002C449F">
              <w:rPr>
                <w:sz w:val="18"/>
                <w:szCs w:val="18"/>
              </w:rPr>
              <w:t xml:space="preserve"> I am going to say some words.  Watch me say the word </w:t>
            </w:r>
            <w:r>
              <w:rPr>
                <w:i/>
                <w:sz w:val="18"/>
                <w:szCs w:val="18"/>
              </w:rPr>
              <w:t>stand</w:t>
            </w:r>
            <w:r w:rsidRPr="002C449F">
              <w:rPr>
                <w:sz w:val="18"/>
                <w:szCs w:val="18"/>
              </w:rPr>
              <w:t xml:space="preserve">.  I am going to use these boxes (phoneme grapheme boxes) and I will push a cube for each sound in the word. Then I am going to write the letters that represent the word.  </w:t>
            </w:r>
            <w:r>
              <w:rPr>
                <w:b/>
                <w:sz w:val="18"/>
                <w:szCs w:val="18"/>
              </w:rPr>
              <w:t xml:space="preserve">/s/ /t/ /a/ /n/ /d/  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b/>
                <w:noProof/>
              </w:rPr>
              <w:t>We Do:</w:t>
            </w:r>
            <w:r w:rsidRPr="002C449F">
              <w:rPr>
                <w:noProof/>
                <w:sz w:val="16"/>
                <w:szCs w:val="16"/>
              </w:rPr>
              <w:t xml:space="preserve">  </w:t>
            </w:r>
            <w:r w:rsidRPr="002C449F">
              <w:rPr>
                <w:sz w:val="16"/>
                <w:szCs w:val="16"/>
              </w:rPr>
              <w:t xml:space="preserve"> </w:t>
            </w:r>
            <w:r w:rsidRPr="002C449F">
              <w:rPr>
                <w:sz w:val="18"/>
                <w:szCs w:val="18"/>
              </w:rPr>
              <w:t xml:space="preserve"> Let’s do one together.  Say this word: </w:t>
            </w:r>
            <w:r>
              <w:rPr>
                <w:sz w:val="18"/>
                <w:szCs w:val="18"/>
              </w:rPr>
              <w:t>crisp</w:t>
            </w:r>
            <w:r w:rsidRPr="002C449F">
              <w:rPr>
                <w:sz w:val="18"/>
                <w:szCs w:val="18"/>
              </w:rPr>
              <w:t xml:space="preserve">.  What are the sounds in </w:t>
            </w:r>
            <w:r>
              <w:rPr>
                <w:sz w:val="18"/>
                <w:szCs w:val="18"/>
              </w:rPr>
              <w:t>crisp</w:t>
            </w:r>
            <w:r w:rsidRPr="002C449F">
              <w:rPr>
                <w:sz w:val="18"/>
                <w:szCs w:val="18"/>
              </w:rPr>
              <w:t xml:space="preserve">? (Teacher sounds it out with cubes in boxes.)  Let’s write the letters that represent the sounds. 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  <w:r w:rsidRPr="002C449F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c/ /r/ /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/ /s/ /p/</w:t>
            </w:r>
          </w:p>
          <w:p w:rsidR="0030712D" w:rsidRDefault="00CE690C" w:rsidP="0030712D">
            <w:pPr>
              <w:spacing w:line="240" w:lineRule="auto"/>
              <w:ind w:left="0"/>
              <w:rPr>
                <w:b/>
              </w:rPr>
            </w:pPr>
            <w:r w:rsidRPr="002C449F">
              <w:rPr>
                <w:b/>
                <w:szCs w:val="16"/>
              </w:rPr>
              <w:t>You Do:</w:t>
            </w:r>
            <w:r w:rsidRPr="002C449F">
              <w:rPr>
                <w:szCs w:val="16"/>
              </w:rPr>
              <w:t xml:space="preserve">  </w:t>
            </w:r>
            <w:r w:rsidRPr="002C449F">
              <w:rPr>
                <w:noProof/>
                <w:sz w:val="16"/>
                <w:szCs w:val="16"/>
              </w:rPr>
              <w:t xml:space="preserve"> </w:t>
            </w:r>
            <w:r w:rsidRPr="002C449F">
              <w:rPr>
                <w:noProof/>
                <w:sz w:val="18"/>
                <w:szCs w:val="18"/>
              </w:rPr>
              <w:t xml:space="preserve">Your turn.  Spell:  </w:t>
            </w:r>
            <w:r w:rsidR="0030712D">
              <w:rPr>
                <w:sz w:val="18"/>
                <w:szCs w:val="18"/>
              </w:rPr>
              <w:t xml:space="preserve"> Fast, smell, last, spot; </w:t>
            </w:r>
            <w:r w:rsidR="0030712D" w:rsidRPr="004E0DC5">
              <w:rPr>
                <w:sz w:val="18"/>
                <w:szCs w:val="18"/>
              </w:rPr>
              <w:t>dust, must, just;  sm</w:t>
            </w:r>
            <w:r w:rsidR="0030712D">
              <w:rPr>
                <w:sz w:val="18"/>
                <w:szCs w:val="18"/>
              </w:rPr>
              <w:t>all, spin, spill, Stan;</w:t>
            </w:r>
            <w:r w:rsidR="0030712D" w:rsidRPr="004E0DC5">
              <w:rPr>
                <w:sz w:val="18"/>
                <w:szCs w:val="18"/>
              </w:rPr>
              <w:t xml:space="preserve"> step</w:t>
            </w:r>
            <w:r w:rsidR="0030712D" w:rsidRPr="0030712D">
              <w:rPr>
                <w:sz w:val="18"/>
                <w:szCs w:val="18"/>
              </w:rPr>
              <w:t>,</w:t>
            </w:r>
            <w:r w:rsidR="0030712D">
              <w:rPr>
                <w:b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 xml:space="preserve"> </w:t>
            </w:r>
            <w:r w:rsidR="0030712D" w:rsidRPr="004E0DC5">
              <w:rPr>
                <w:sz w:val="18"/>
                <w:szCs w:val="18"/>
              </w:rPr>
              <w:t>speck, snack, still</w:t>
            </w:r>
          </w:p>
          <w:p w:rsidR="00CE690C" w:rsidRPr="002C449F" w:rsidRDefault="00CE690C" w:rsidP="00CE690C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5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Dictation</w:t>
            </w:r>
          </w:p>
        </w:tc>
        <w:tc>
          <w:tcPr>
            <w:tcW w:w="6764" w:type="dxa"/>
            <w:shd w:val="clear" w:color="auto" w:fill="DBE5F1"/>
          </w:tcPr>
          <w:p w:rsidR="00CE690C" w:rsidRDefault="00CE690C" w:rsidP="00CE690C">
            <w:pPr>
              <w:spacing w:line="240" w:lineRule="auto"/>
              <w:ind w:left="0"/>
              <w:rPr>
                <w:noProof/>
                <w:sz w:val="18"/>
                <w:szCs w:val="18"/>
              </w:rPr>
            </w:pPr>
            <w:r w:rsidRPr="0030712D">
              <w:rPr>
                <w:noProof/>
                <w:sz w:val="18"/>
                <w:szCs w:val="18"/>
              </w:rPr>
              <w:t>Stan and Slim skip the yellow bus.</w:t>
            </w:r>
          </w:p>
          <w:p w:rsidR="00B377AB" w:rsidRPr="0030712D" w:rsidRDefault="00B377AB" w:rsidP="00CE690C">
            <w:pPr>
              <w:spacing w:line="240" w:lineRule="auto"/>
              <w:ind w:left="0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Stan will eat the last snack.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</w:pPr>
            <w:r w:rsidRPr="008A24F0">
              <w:t>3 min.</w:t>
            </w:r>
          </w:p>
        </w:tc>
      </w:tr>
      <w:tr w:rsidR="00CE690C" w:rsidRPr="008A24F0" w:rsidTr="008A24F0">
        <w:trPr>
          <w:trHeight w:val="1440"/>
        </w:trPr>
        <w:tc>
          <w:tcPr>
            <w:tcW w:w="227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spacing w:line="240" w:lineRule="auto"/>
              <w:ind w:left="0"/>
              <w:jc w:val="center"/>
              <w:rPr>
                <w:sz w:val="28"/>
              </w:rPr>
            </w:pPr>
            <w:r w:rsidRPr="008A24F0">
              <w:rPr>
                <w:sz w:val="28"/>
              </w:rPr>
              <w:t>Text Application</w:t>
            </w:r>
          </w:p>
        </w:tc>
        <w:tc>
          <w:tcPr>
            <w:tcW w:w="6764" w:type="dxa"/>
            <w:shd w:val="clear" w:color="auto" w:fill="DBE5F1"/>
          </w:tcPr>
          <w:p w:rsidR="00CE690C" w:rsidRDefault="00CE690C" w:rsidP="00CE690C">
            <w:pPr>
              <w:pStyle w:val="ListParagraph"/>
              <w:spacing w:line="240" w:lineRule="auto"/>
              <w:rPr>
                <w:sz w:val="16"/>
                <w:szCs w:val="16"/>
              </w:rPr>
            </w:pPr>
          </w:p>
          <w:p w:rsidR="00CE690C" w:rsidRPr="008A24F0" w:rsidRDefault="00CE690C" w:rsidP="00CE690C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sz w:val="16"/>
                <w:szCs w:val="16"/>
              </w:rPr>
            </w:pPr>
            <w:r w:rsidRPr="008A24F0">
              <w:rPr>
                <w:sz w:val="16"/>
                <w:szCs w:val="16"/>
              </w:rPr>
              <w:t>Read story three.</w:t>
            </w:r>
          </w:p>
          <w:p w:rsidR="00CE690C" w:rsidRPr="008A24F0" w:rsidRDefault="00CE690C" w:rsidP="00CE690C">
            <w:pPr>
              <w:pStyle w:val="ListParagraph"/>
              <w:numPr>
                <w:ilvl w:val="0"/>
                <w:numId w:val="10"/>
              </w:numPr>
              <w:spacing w:line="240" w:lineRule="auto"/>
            </w:pPr>
            <w:r w:rsidRPr="008A24F0">
              <w:rPr>
                <w:sz w:val="16"/>
                <w:szCs w:val="16"/>
              </w:rPr>
              <w:t>Formative Assessment:  Student should read targeted skill words with the goal being 95% accuracy.</w:t>
            </w:r>
            <w:r w:rsidRPr="008A24F0">
              <w:t xml:space="preserve">  </w:t>
            </w:r>
          </w:p>
        </w:tc>
        <w:tc>
          <w:tcPr>
            <w:tcW w:w="828" w:type="dxa"/>
            <w:shd w:val="clear" w:color="auto" w:fill="FFFF00"/>
            <w:vAlign w:val="center"/>
          </w:tcPr>
          <w:p w:rsidR="00CE690C" w:rsidRPr="008A24F0" w:rsidRDefault="00CE690C" w:rsidP="00CE690C">
            <w:pPr>
              <w:pStyle w:val="ListParagraph"/>
              <w:spacing w:line="240" w:lineRule="auto"/>
              <w:ind w:left="-42"/>
              <w:jc w:val="center"/>
            </w:pPr>
            <w:r w:rsidRPr="008A24F0">
              <w:t>10 min.</w:t>
            </w:r>
          </w:p>
        </w:tc>
      </w:tr>
    </w:tbl>
    <w:p w:rsidR="00CA0993" w:rsidRPr="009C2F02" w:rsidRDefault="00CA0993" w:rsidP="00A95CC9">
      <w:pPr>
        <w:ind w:left="0"/>
        <w:jc w:val="center"/>
        <w:rPr>
          <w:rFonts w:ascii="Antique Olive" w:hAnsi="Antique Olive"/>
          <w:b/>
          <w:sz w:val="28"/>
        </w:rPr>
      </w:pPr>
      <w:r w:rsidRPr="009C2F02">
        <w:rPr>
          <w:rFonts w:ascii="Antique Olive" w:hAnsi="Antique Olive"/>
          <w:b/>
          <w:sz w:val="28"/>
        </w:rPr>
        <w:t>Explicit Instruction for Phonics Intervention</w:t>
      </w:r>
    </w:p>
    <w:p w:rsidR="00642A0F" w:rsidRPr="00585612" w:rsidRDefault="00CA0993" w:rsidP="00642A0F">
      <w:pPr>
        <w:spacing w:line="240" w:lineRule="auto"/>
        <w:ind w:left="0"/>
        <w:jc w:val="center"/>
        <w:rPr>
          <w:b/>
          <w:sz w:val="32"/>
          <w:szCs w:val="32"/>
        </w:rPr>
      </w:pPr>
      <w:r w:rsidRPr="009C2F02">
        <w:rPr>
          <w:rFonts w:ascii="Antique Olive" w:hAnsi="Antique Olive"/>
          <w:sz w:val="24"/>
        </w:rPr>
        <w:t xml:space="preserve">Skill: </w:t>
      </w:r>
      <w:r w:rsidR="00A31193">
        <w:rPr>
          <w:b/>
          <w:sz w:val="32"/>
          <w:szCs w:val="32"/>
        </w:rPr>
        <w:t>S-Blends</w:t>
      </w:r>
    </w:p>
    <w:p w:rsidR="00CA0993" w:rsidRPr="009C2F02" w:rsidRDefault="00CA0993" w:rsidP="00A95CC9">
      <w:pPr>
        <w:spacing w:line="240" w:lineRule="auto"/>
        <w:ind w:left="0"/>
        <w:jc w:val="center"/>
        <w:rPr>
          <w:rFonts w:ascii="Antique Olive" w:hAnsi="Antique Olive"/>
          <w:sz w:val="24"/>
        </w:rPr>
      </w:pPr>
      <w:r w:rsidRPr="009C2F02">
        <w:rPr>
          <w:rFonts w:ascii="Antique Olive" w:hAnsi="Antique Olive"/>
          <w:sz w:val="24"/>
        </w:rPr>
        <w:t>Instructional Day:</w:t>
      </w:r>
      <w:r>
        <w:rPr>
          <w:rFonts w:ascii="Antique Olive" w:hAnsi="Antique Olive"/>
          <w:sz w:val="24"/>
        </w:rPr>
        <w:t xml:space="preserve">  Five</w:t>
      </w:r>
    </w:p>
    <w:p w:rsidR="00C97467" w:rsidRDefault="00C97467">
      <w:pPr>
        <w:rPr>
          <w:rFonts w:ascii="Antique Olive" w:hAnsi="Antique Olive"/>
        </w:rPr>
      </w:pPr>
      <w:r>
        <w:rPr>
          <w:rFonts w:ascii="Antique Olive" w:hAnsi="Antique Olive"/>
        </w:rPr>
        <w:br w:type="page"/>
      </w:r>
    </w:p>
    <w:p w:rsidR="00627A1C" w:rsidRPr="00CA0993" w:rsidRDefault="00627A1C" w:rsidP="00642A0F">
      <w:pPr>
        <w:ind w:left="0"/>
        <w:jc w:val="center"/>
        <w:rPr>
          <w:rFonts w:ascii="Antique Olive" w:hAnsi="Antique Olive"/>
          <w:b/>
          <w:sz w:val="28"/>
        </w:rPr>
      </w:pPr>
      <w:r w:rsidRPr="00CA0993">
        <w:rPr>
          <w:rFonts w:ascii="Antique Olive" w:hAnsi="Antique Olive"/>
          <w:b/>
          <w:sz w:val="28"/>
        </w:rPr>
        <w:lastRenderedPageBreak/>
        <w:t>Explicit Instruction for Phonics Intervention</w:t>
      </w:r>
    </w:p>
    <w:p w:rsidR="009B4C27" w:rsidRDefault="009B4C27" w:rsidP="00642A0F">
      <w:pPr>
        <w:spacing w:line="240" w:lineRule="auto"/>
        <w:ind w:left="0"/>
        <w:jc w:val="center"/>
        <w:rPr>
          <w:rFonts w:ascii="Antique Olive" w:hAnsi="Antique Olive"/>
        </w:rPr>
      </w:pPr>
      <w:r>
        <w:rPr>
          <w:rFonts w:ascii="Antique Olive" w:hAnsi="Antique Olive"/>
        </w:rPr>
        <w:t xml:space="preserve">Target Words </w:t>
      </w:r>
      <w:proofErr w:type="gramStart"/>
      <w:r>
        <w:rPr>
          <w:rFonts w:ascii="Antique Olive" w:hAnsi="Antique Olive"/>
        </w:rPr>
        <w:t>For</w:t>
      </w:r>
      <w:proofErr w:type="gramEnd"/>
      <w:r w:rsidR="00585612">
        <w:rPr>
          <w:rFonts w:ascii="Antique Olive" w:hAnsi="Antique Olive"/>
        </w:rPr>
        <w:t xml:space="preserve"> </w:t>
      </w:r>
      <w:r w:rsidR="00403EFD">
        <w:rPr>
          <w:b/>
          <w:sz w:val="32"/>
          <w:szCs w:val="32"/>
        </w:rPr>
        <w:t>S-Blend</w:t>
      </w:r>
      <w:r>
        <w:rPr>
          <w:rFonts w:ascii="Antique Olive" w:hAnsi="Antique Olive"/>
        </w:rPr>
        <w:t xml:space="preserve"> Stories</w:t>
      </w:r>
    </w:p>
    <w:p w:rsidR="009B4C27" w:rsidRDefault="009B4C27" w:rsidP="00441E90">
      <w:pPr>
        <w:spacing w:line="240" w:lineRule="auto"/>
        <w:jc w:val="center"/>
        <w:rPr>
          <w:rFonts w:ascii="Antique Olive" w:hAnsi="Antique Olive"/>
        </w:rPr>
      </w:pPr>
    </w:p>
    <w:p w:rsidR="009B4C27" w:rsidRDefault="009B4C27" w:rsidP="0091356D">
      <w:pPr>
        <w:spacing w:line="240" w:lineRule="auto"/>
        <w:ind w:right="270"/>
        <w:jc w:val="center"/>
        <w:rPr>
          <w:rFonts w:ascii="Antique Olive" w:hAnsi="Antique Olive"/>
        </w:rPr>
      </w:pPr>
    </w:p>
    <w:tbl>
      <w:tblPr>
        <w:tblW w:w="0" w:type="auto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898"/>
        <w:gridCol w:w="2412"/>
        <w:gridCol w:w="1998"/>
        <w:gridCol w:w="2628"/>
      </w:tblGrid>
      <w:tr w:rsidR="009B4C27" w:rsidRPr="008A24F0" w:rsidTr="008A24F0">
        <w:tc>
          <w:tcPr>
            <w:tcW w:w="2898" w:type="dxa"/>
            <w:shd w:val="clear" w:color="auto" w:fill="C6D9F1"/>
          </w:tcPr>
          <w:p w:rsidR="009B4C27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32"/>
              </w:rPr>
            </w:pPr>
            <w:r w:rsidRPr="008A24F0">
              <w:rPr>
                <w:rFonts w:ascii="Antique Olive" w:hAnsi="Antique Olive"/>
                <w:sz w:val="32"/>
              </w:rPr>
              <w:t>Story</w:t>
            </w:r>
            <w:r w:rsidR="009B4C27" w:rsidRPr="008A24F0">
              <w:rPr>
                <w:rFonts w:ascii="Antique Olive" w:hAnsi="Antique Olive"/>
                <w:sz w:val="32"/>
              </w:rPr>
              <w:t xml:space="preserve"> 1</w:t>
            </w:r>
          </w:p>
        </w:tc>
        <w:tc>
          <w:tcPr>
            <w:tcW w:w="4410" w:type="dxa"/>
            <w:gridSpan w:val="2"/>
            <w:shd w:val="clear" w:color="auto" w:fill="C6D9F1"/>
          </w:tcPr>
          <w:p w:rsidR="009B4C27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32"/>
              </w:rPr>
            </w:pPr>
            <w:r w:rsidRPr="008A24F0">
              <w:rPr>
                <w:rFonts w:ascii="Antique Olive" w:hAnsi="Antique Olive"/>
                <w:sz w:val="32"/>
              </w:rPr>
              <w:t>Story</w:t>
            </w:r>
            <w:r w:rsidR="009B4C27" w:rsidRPr="008A24F0">
              <w:rPr>
                <w:rFonts w:ascii="Antique Olive" w:hAnsi="Antique Olive"/>
                <w:sz w:val="32"/>
              </w:rPr>
              <w:t xml:space="preserve"> 2</w:t>
            </w:r>
          </w:p>
        </w:tc>
        <w:tc>
          <w:tcPr>
            <w:tcW w:w="2628" w:type="dxa"/>
            <w:shd w:val="clear" w:color="auto" w:fill="C6D9F1"/>
          </w:tcPr>
          <w:p w:rsidR="009B4C27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32"/>
              </w:rPr>
            </w:pPr>
            <w:r w:rsidRPr="008A24F0">
              <w:rPr>
                <w:rFonts w:ascii="Antique Olive" w:hAnsi="Antique Olive"/>
                <w:sz w:val="32"/>
              </w:rPr>
              <w:t>Story</w:t>
            </w:r>
            <w:r w:rsidR="009B4C27" w:rsidRPr="008A24F0">
              <w:rPr>
                <w:rFonts w:ascii="Antique Olive" w:hAnsi="Antique Olive"/>
                <w:sz w:val="32"/>
              </w:rPr>
              <w:t xml:space="preserve"> 3</w:t>
            </w:r>
          </w:p>
        </w:tc>
      </w:tr>
      <w:tr w:rsidR="009B4C27" w:rsidRPr="008A24F0" w:rsidTr="008A24F0">
        <w:tc>
          <w:tcPr>
            <w:tcW w:w="2898" w:type="dxa"/>
          </w:tcPr>
          <w:p w:rsidR="009B4C27" w:rsidRPr="008A24F0" w:rsidRDefault="00296940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Skill Specific</w:t>
            </w:r>
          </w:p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New</w:t>
            </w:r>
            <w:r w:rsidR="00296940" w:rsidRPr="008A24F0">
              <w:rPr>
                <w:rFonts w:ascii="Antique Olive" w:hAnsi="Antique Olive"/>
                <w:sz w:val="26"/>
              </w:rPr>
              <w:t xml:space="preserve"> words</w:t>
            </w:r>
          </w:p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(10-14)</w:t>
            </w:r>
          </w:p>
        </w:tc>
        <w:tc>
          <w:tcPr>
            <w:tcW w:w="2412" w:type="dxa"/>
          </w:tcPr>
          <w:p w:rsidR="00296940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Skill Specific</w:t>
            </w:r>
          </w:p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 xml:space="preserve"> </w:t>
            </w:r>
            <w:r w:rsidR="00296940" w:rsidRPr="008A24F0">
              <w:rPr>
                <w:rFonts w:ascii="Antique Olive" w:hAnsi="Antique Olive"/>
                <w:sz w:val="26"/>
              </w:rPr>
              <w:t xml:space="preserve">New </w:t>
            </w:r>
            <w:r w:rsidRPr="008A24F0">
              <w:rPr>
                <w:rFonts w:ascii="Antique Olive" w:hAnsi="Antique Olive"/>
                <w:sz w:val="26"/>
              </w:rPr>
              <w:t xml:space="preserve">Words </w:t>
            </w:r>
          </w:p>
          <w:p w:rsidR="009B4C27" w:rsidRPr="008A24F0" w:rsidRDefault="00296940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(</w:t>
            </w:r>
            <w:r w:rsidR="009B4C27" w:rsidRPr="008A24F0">
              <w:rPr>
                <w:rFonts w:ascii="Antique Olive" w:hAnsi="Antique Olive"/>
                <w:sz w:val="26"/>
              </w:rPr>
              <w:t>5-7</w:t>
            </w:r>
            <w:r w:rsidRPr="008A24F0">
              <w:rPr>
                <w:rFonts w:ascii="Antique Olive" w:hAnsi="Antique Olive"/>
                <w:sz w:val="26"/>
              </w:rPr>
              <w:t>)</w:t>
            </w:r>
          </w:p>
        </w:tc>
        <w:tc>
          <w:tcPr>
            <w:tcW w:w="1998" w:type="dxa"/>
          </w:tcPr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 xml:space="preserve">Skill Specific Words From </w:t>
            </w:r>
          </w:p>
          <w:p w:rsidR="009B4C27" w:rsidRPr="008A24F0" w:rsidRDefault="00CA0993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Story</w:t>
            </w:r>
            <w:r w:rsidR="009B4C27" w:rsidRPr="008A24F0">
              <w:rPr>
                <w:rFonts w:ascii="Antique Olive" w:hAnsi="Antique Olive"/>
                <w:sz w:val="26"/>
              </w:rPr>
              <w:t xml:space="preserve"> 1  (5-7)</w:t>
            </w:r>
          </w:p>
        </w:tc>
        <w:tc>
          <w:tcPr>
            <w:tcW w:w="2628" w:type="dxa"/>
          </w:tcPr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Skill Specific</w:t>
            </w:r>
          </w:p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New words</w:t>
            </w:r>
          </w:p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  <w:sz w:val="26"/>
              </w:rPr>
            </w:pPr>
            <w:r w:rsidRPr="008A24F0">
              <w:rPr>
                <w:rFonts w:ascii="Antique Olive" w:hAnsi="Antique Olive"/>
                <w:sz w:val="26"/>
              </w:rPr>
              <w:t>(10-14 words)</w:t>
            </w:r>
          </w:p>
        </w:tc>
      </w:tr>
      <w:tr w:rsidR="009B4C27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Stan</w:t>
            </w:r>
          </w:p>
        </w:tc>
        <w:tc>
          <w:tcPr>
            <w:tcW w:w="2412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Spot</w:t>
            </w:r>
          </w:p>
        </w:tc>
        <w:tc>
          <w:tcPr>
            <w:tcW w:w="199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Stan</w:t>
            </w:r>
          </w:p>
        </w:tc>
        <w:tc>
          <w:tcPr>
            <w:tcW w:w="262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Snip</w:t>
            </w:r>
          </w:p>
        </w:tc>
      </w:tr>
      <w:tr w:rsidR="009B4C27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fast</w:t>
            </w:r>
          </w:p>
        </w:tc>
        <w:tc>
          <w:tcPr>
            <w:tcW w:w="2412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smell</w:t>
            </w:r>
          </w:p>
        </w:tc>
        <w:tc>
          <w:tcPr>
            <w:tcW w:w="199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small</w:t>
            </w:r>
          </w:p>
        </w:tc>
        <w:tc>
          <w:tcPr>
            <w:tcW w:w="262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Spud</w:t>
            </w:r>
          </w:p>
        </w:tc>
      </w:tr>
      <w:tr w:rsidR="009B4C27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last</w:t>
            </w:r>
          </w:p>
        </w:tc>
        <w:tc>
          <w:tcPr>
            <w:tcW w:w="2412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dust</w:t>
            </w:r>
          </w:p>
        </w:tc>
        <w:tc>
          <w:tcPr>
            <w:tcW w:w="199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speck</w:t>
            </w:r>
          </w:p>
        </w:tc>
        <w:tc>
          <w:tcPr>
            <w:tcW w:w="262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snaps</w:t>
            </w:r>
          </w:p>
        </w:tc>
      </w:tr>
      <w:tr w:rsidR="009B4C27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must</w:t>
            </w:r>
          </w:p>
        </w:tc>
        <w:tc>
          <w:tcPr>
            <w:tcW w:w="2412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just</w:t>
            </w:r>
          </w:p>
        </w:tc>
        <w:tc>
          <w:tcPr>
            <w:tcW w:w="199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snack</w:t>
            </w:r>
          </w:p>
        </w:tc>
        <w:tc>
          <w:tcPr>
            <w:tcW w:w="262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sprints</w:t>
            </w:r>
          </w:p>
        </w:tc>
      </w:tr>
      <w:tr w:rsidR="009B4C27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snack</w:t>
            </w:r>
          </w:p>
        </w:tc>
        <w:tc>
          <w:tcPr>
            <w:tcW w:w="2412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still</w:t>
            </w:r>
          </w:p>
        </w:tc>
        <w:tc>
          <w:tcPr>
            <w:tcW w:w="199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fast</w:t>
            </w:r>
          </w:p>
        </w:tc>
        <w:tc>
          <w:tcPr>
            <w:tcW w:w="262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sped</w:t>
            </w:r>
          </w:p>
        </w:tc>
      </w:tr>
      <w:tr w:rsidR="009B4C27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small</w:t>
            </w:r>
          </w:p>
        </w:tc>
        <w:tc>
          <w:tcPr>
            <w:tcW w:w="2412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spins</w:t>
            </w:r>
          </w:p>
        </w:tc>
        <w:tc>
          <w:tcPr>
            <w:tcW w:w="1998" w:type="dxa"/>
            <w:vAlign w:val="center"/>
          </w:tcPr>
          <w:p w:rsidR="009B4C27" w:rsidRPr="008A24F0" w:rsidRDefault="009B4C27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9B4C27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past</w:t>
            </w: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stack</w:t>
            </w: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nest</w:t>
            </w: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spin</w:t>
            </w: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sniffs</w:t>
            </w: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spill</w:t>
            </w: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smacks</w:t>
            </w: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step</w:t>
            </w: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stops</w:t>
            </w: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403EFD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  <w:r>
              <w:rPr>
                <w:rFonts w:ascii="Antique Olive" w:hAnsi="Antique Olive"/>
              </w:rPr>
              <w:t>speck</w:t>
            </w: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</w:tr>
      <w:tr w:rsidR="00627A1C" w:rsidRPr="008A24F0" w:rsidTr="008A24F0">
        <w:trPr>
          <w:cantSplit/>
          <w:trHeight w:val="432"/>
        </w:trPr>
        <w:tc>
          <w:tcPr>
            <w:tcW w:w="28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412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199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  <w:tc>
          <w:tcPr>
            <w:tcW w:w="2628" w:type="dxa"/>
            <w:vAlign w:val="center"/>
          </w:tcPr>
          <w:p w:rsidR="00627A1C" w:rsidRPr="008A24F0" w:rsidRDefault="00627A1C" w:rsidP="008A24F0">
            <w:pPr>
              <w:spacing w:line="240" w:lineRule="auto"/>
              <w:ind w:left="0"/>
              <w:jc w:val="center"/>
              <w:rPr>
                <w:rFonts w:ascii="Antique Olive" w:hAnsi="Antique Olive"/>
              </w:rPr>
            </w:pPr>
          </w:p>
        </w:tc>
      </w:tr>
    </w:tbl>
    <w:p w:rsidR="009B4C27" w:rsidRDefault="009B4C27" w:rsidP="00441E90">
      <w:pPr>
        <w:spacing w:line="240" w:lineRule="auto"/>
        <w:jc w:val="center"/>
        <w:rPr>
          <w:rFonts w:ascii="Antique Olive" w:hAnsi="Antique Olive"/>
        </w:rPr>
      </w:pPr>
    </w:p>
    <w:p w:rsidR="009B4C27" w:rsidRDefault="009B4C27">
      <w:pPr>
        <w:rPr>
          <w:rFonts w:ascii="Antique Olive" w:hAnsi="Antique Olive"/>
        </w:rPr>
      </w:pPr>
      <w:r>
        <w:rPr>
          <w:rFonts w:ascii="Antique Olive" w:hAnsi="Antique Olive"/>
        </w:rPr>
        <w:br w:type="page"/>
      </w:r>
    </w:p>
    <w:p w:rsidR="00FA5C74" w:rsidRDefault="00FA5C74" w:rsidP="00FA5C74">
      <w:pPr>
        <w:ind w:left="0"/>
        <w:jc w:val="center"/>
        <w:rPr>
          <w:rFonts w:ascii="Antique Olive" w:hAnsi="Antique Olive"/>
          <w:b/>
          <w:sz w:val="32"/>
        </w:rPr>
      </w:pPr>
    </w:p>
    <w:p w:rsidR="00627A1C" w:rsidRPr="00627A1C" w:rsidRDefault="00627A1C" w:rsidP="00FA5C74">
      <w:pPr>
        <w:ind w:left="0"/>
        <w:jc w:val="center"/>
        <w:rPr>
          <w:rFonts w:ascii="Antique Olive" w:hAnsi="Antique Olive"/>
          <w:b/>
          <w:sz w:val="32"/>
        </w:rPr>
      </w:pPr>
      <w:r w:rsidRPr="00627A1C">
        <w:rPr>
          <w:rFonts w:ascii="Antique Olive" w:hAnsi="Antique Olive"/>
          <w:b/>
          <w:sz w:val="32"/>
        </w:rPr>
        <w:t>Explicit Instruction for Phonics Intervention</w:t>
      </w:r>
    </w:p>
    <w:p w:rsidR="00627A1C" w:rsidRPr="00585612" w:rsidRDefault="00627A1C" w:rsidP="00FA5C74">
      <w:pPr>
        <w:ind w:left="0"/>
        <w:jc w:val="center"/>
        <w:rPr>
          <w:b/>
          <w:sz w:val="32"/>
          <w:szCs w:val="32"/>
        </w:rPr>
      </w:pPr>
      <w:r w:rsidRPr="00F823F9">
        <w:rPr>
          <w:b/>
          <w:sz w:val="40"/>
          <w:szCs w:val="40"/>
        </w:rPr>
        <w:t>Instructional Focus:</w:t>
      </w:r>
      <w:r>
        <w:t xml:space="preserve"> </w:t>
      </w:r>
      <w:r w:rsidR="00403EFD">
        <w:rPr>
          <w:b/>
          <w:sz w:val="32"/>
          <w:szCs w:val="32"/>
        </w:rPr>
        <w:t>S-Blends</w:t>
      </w:r>
    </w:p>
    <w:p w:rsidR="00627A1C" w:rsidRDefault="00627A1C" w:rsidP="00FA5C74">
      <w:pPr>
        <w:ind w:left="0"/>
        <w:jc w:val="center"/>
      </w:pPr>
    </w:p>
    <w:p w:rsidR="00627A1C" w:rsidRPr="00F8085E" w:rsidRDefault="00627A1C" w:rsidP="00FA5C74">
      <w:pPr>
        <w:ind w:left="0"/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Story</w:t>
      </w:r>
      <w:r w:rsidRPr="00F823F9">
        <w:rPr>
          <w:b/>
          <w:sz w:val="40"/>
          <w:szCs w:val="40"/>
        </w:rPr>
        <w:t xml:space="preserve"> Number</w:t>
      </w:r>
      <w:r w:rsidRPr="00F8085E">
        <w:rPr>
          <w:b/>
          <w:sz w:val="32"/>
          <w:szCs w:val="32"/>
        </w:rPr>
        <w:t>: 1</w:t>
      </w:r>
    </w:p>
    <w:p w:rsidR="00627A1C" w:rsidRDefault="00582855" w:rsidP="00FA5C74">
      <w:pPr>
        <w:ind w:left="0"/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0.5pt;margin-top:11.65pt;width:527.65pt;height:0;z-index:251656704" o:connectortype="straight" strokeweight="3pt"/>
        </w:pict>
      </w:r>
    </w:p>
    <w:p w:rsidR="00627A1C" w:rsidRDefault="00627A1C" w:rsidP="00FA5C74">
      <w:pPr>
        <w:ind w:left="0"/>
        <w:jc w:val="center"/>
      </w:pPr>
    </w:p>
    <w:p w:rsidR="00E22A1B" w:rsidRPr="00FA5C74" w:rsidRDefault="00403EFD" w:rsidP="00FA5C74">
      <w:pPr>
        <w:ind w:left="0"/>
        <w:jc w:val="center"/>
        <w:rPr>
          <w:rFonts w:ascii="Century Gothic" w:hAnsi="Century Gothic"/>
          <w:b/>
          <w:sz w:val="32"/>
          <w:szCs w:val="32"/>
        </w:rPr>
      </w:pPr>
      <w:bookmarkStart w:id="0" w:name="Text1"/>
      <w:r>
        <w:rPr>
          <w:rFonts w:ascii="Century Gothic" w:hAnsi="Century Gothic"/>
          <w:b/>
          <w:sz w:val="32"/>
          <w:szCs w:val="32"/>
        </w:rPr>
        <w:t>Stan</w:t>
      </w:r>
    </w:p>
    <w:p w:rsidR="00403EFD" w:rsidRDefault="00403EFD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</w:p>
    <w:p w:rsidR="00403EFD" w:rsidRDefault="00403EFD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Stan can run fast.  He is not last.  Stan must run fast to get a snack.  The snack is small.  Stan must eat his snack fast.  </w:t>
      </w:r>
    </w:p>
    <w:p w:rsidR="00403EFD" w:rsidRDefault="00403EFD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</w:p>
    <w:p w:rsidR="00E22A1B" w:rsidRDefault="00403EFD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Do not stack your snack.  Do not spin your snack.  You will spill and step on your snack.  The dog will eat the last speck</w:t>
      </w:r>
      <w:r w:rsidR="00971557">
        <w:rPr>
          <w:rFonts w:ascii="Century Gothic" w:hAnsi="Century Gothic"/>
          <w:sz w:val="32"/>
          <w:szCs w:val="32"/>
        </w:rPr>
        <w:t>,</w:t>
      </w:r>
      <w:r>
        <w:rPr>
          <w:rFonts w:ascii="Century Gothic" w:hAnsi="Century Gothic"/>
          <w:sz w:val="32"/>
          <w:szCs w:val="32"/>
        </w:rPr>
        <w:t xml:space="preserve"> if you spill your snack.</w:t>
      </w:r>
    </w:p>
    <w:p w:rsidR="00E22A1B" w:rsidRPr="00FA5C74" w:rsidRDefault="00E22A1B" w:rsidP="00FA5C74">
      <w:pPr>
        <w:ind w:left="0" w:firstLine="720"/>
        <w:rPr>
          <w:rFonts w:ascii="Century Gothic" w:hAnsi="Century Gothic"/>
          <w:sz w:val="32"/>
          <w:szCs w:val="32"/>
        </w:rPr>
      </w:pPr>
      <w:r w:rsidRPr="00FA5C74">
        <w:rPr>
          <w:rFonts w:ascii="Century Gothic" w:hAnsi="Century Gothic"/>
          <w:sz w:val="32"/>
          <w:szCs w:val="32"/>
        </w:rPr>
        <w:br w:type="page"/>
      </w:r>
    </w:p>
    <w:p w:rsidR="00E22A1B" w:rsidRPr="00627A1C" w:rsidRDefault="00E22A1B" w:rsidP="00FA5C74">
      <w:pPr>
        <w:ind w:left="0"/>
        <w:jc w:val="center"/>
        <w:rPr>
          <w:rFonts w:ascii="Antique Olive" w:hAnsi="Antique Olive"/>
          <w:b/>
          <w:sz w:val="32"/>
        </w:rPr>
      </w:pPr>
      <w:r w:rsidRPr="00627A1C">
        <w:rPr>
          <w:rFonts w:ascii="Antique Olive" w:hAnsi="Antique Olive"/>
          <w:b/>
          <w:sz w:val="32"/>
        </w:rPr>
        <w:lastRenderedPageBreak/>
        <w:t>Explicit Instruction for Phonics Intervention</w:t>
      </w:r>
    </w:p>
    <w:p w:rsidR="00E22A1B" w:rsidRPr="00FA5C74" w:rsidRDefault="00E22A1B" w:rsidP="00FA5C74">
      <w:pPr>
        <w:ind w:left="0"/>
        <w:jc w:val="center"/>
        <w:rPr>
          <w:b/>
          <w:sz w:val="32"/>
          <w:szCs w:val="32"/>
        </w:rPr>
      </w:pPr>
      <w:r w:rsidRPr="00F823F9">
        <w:rPr>
          <w:b/>
          <w:sz w:val="40"/>
          <w:szCs w:val="40"/>
        </w:rPr>
        <w:t>Instructional Focus:</w:t>
      </w:r>
      <w:r>
        <w:t xml:space="preserve"> </w:t>
      </w:r>
      <w:r w:rsidR="00403EFD">
        <w:rPr>
          <w:b/>
          <w:sz w:val="32"/>
          <w:szCs w:val="32"/>
        </w:rPr>
        <w:t>S-Blends</w:t>
      </w:r>
    </w:p>
    <w:p w:rsidR="00E22A1B" w:rsidRDefault="00E22A1B" w:rsidP="00FA5C74">
      <w:pPr>
        <w:ind w:left="0"/>
        <w:jc w:val="center"/>
      </w:pPr>
    </w:p>
    <w:p w:rsidR="00E22A1B" w:rsidRPr="00F8085E" w:rsidRDefault="00E22A1B" w:rsidP="00FA5C74">
      <w:pPr>
        <w:ind w:left="0"/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Story</w:t>
      </w:r>
      <w:r w:rsidRPr="00F823F9">
        <w:rPr>
          <w:b/>
          <w:sz w:val="40"/>
          <w:szCs w:val="40"/>
        </w:rPr>
        <w:t xml:space="preserve"> Number</w:t>
      </w:r>
      <w:r w:rsidRPr="00F8085E">
        <w:rPr>
          <w:b/>
          <w:sz w:val="32"/>
          <w:szCs w:val="32"/>
        </w:rPr>
        <w:t xml:space="preserve">: </w:t>
      </w:r>
      <w:r w:rsidR="00CA0993">
        <w:rPr>
          <w:b/>
          <w:sz w:val="32"/>
          <w:szCs w:val="32"/>
        </w:rPr>
        <w:t>2</w:t>
      </w:r>
    </w:p>
    <w:p w:rsidR="00E22A1B" w:rsidRDefault="00582855" w:rsidP="00FA5C74">
      <w:pPr>
        <w:ind w:left="0"/>
        <w:jc w:val="center"/>
      </w:pPr>
      <w:r>
        <w:rPr>
          <w:noProof/>
        </w:rPr>
        <w:pict>
          <v:shape id="_x0000_s1027" type="#_x0000_t32" style="position:absolute;left:0;text-align:left;margin-left:6.85pt;margin-top:11.65pt;width:527.65pt;height:0;z-index:251657728" o:connectortype="straight" strokeweight="3pt"/>
        </w:pict>
      </w:r>
    </w:p>
    <w:p w:rsidR="00E22A1B" w:rsidRDefault="00E22A1B" w:rsidP="00FA5C74">
      <w:pPr>
        <w:ind w:left="0"/>
        <w:jc w:val="center"/>
      </w:pPr>
    </w:p>
    <w:p w:rsidR="00E22A1B" w:rsidRDefault="00403EFD" w:rsidP="00FA5C74">
      <w:pPr>
        <w:ind w:left="0"/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Stan and Spot</w:t>
      </w:r>
    </w:p>
    <w:p w:rsidR="00403EFD" w:rsidRDefault="00403EFD" w:rsidP="00FA5C74">
      <w:pPr>
        <w:ind w:left="0"/>
        <w:jc w:val="center"/>
        <w:rPr>
          <w:rFonts w:ascii="Century Gothic" w:hAnsi="Century Gothic"/>
          <w:b/>
          <w:sz w:val="32"/>
          <w:szCs w:val="32"/>
        </w:rPr>
      </w:pPr>
    </w:p>
    <w:p w:rsidR="00403EFD" w:rsidRPr="00FA5C74" w:rsidRDefault="00403EFD" w:rsidP="00FA5C74">
      <w:pPr>
        <w:ind w:left="0"/>
        <w:jc w:val="center"/>
        <w:rPr>
          <w:rFonts w:ascii="Century Gothic" w:hAnsi="Century Gothic"/>
          <w:b/>
          <w:sz w:val="32"/>
          <w:szCs w:val="32"/>
        </w:rPr>
      </w:pPr>
    </w:p>
    <w:p w:rsidR="00E22A1B" w:rsidRDefault="00403EFD" w:rsidP="00FA5C74">
      <w:pPr>
        <w:ind w:left="0" w:firstLine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Stan has a pet.  His pet is Spot.  Spot can smell dust.  He can smell just a small speck.  </w:t>
      </w:r>
      <w:r w:rsidR="00971557">
        <w:rPr>
          <w:rFonts w:ascii="Century Gothic" w:hAnsi="Century Gothic"/>
          <w:sz w:val="32"/>
          <w:szCs w:val="32"/>
        </w:rPr>
        <w:t>D</w:t>
      </w:r>
      <w:r>
        <w:rPr>
          <w:rFonts w:ascii="Century Gothic" w:hAnsi="Century Gothic"/>
          <w:sz w:val="32"/>
          <w:szCs w:val="32"/>
        </w:rPr>
        <w:t xml:space="preserve">ust spins.  </w:t>
      </w:r>
      <w:r w:rsidR="00971557">
        <w:rPr>
          <w:rFonts w:ascii="Century Gothic" w:hAnsi="Century Gothic"/>
          <w:sz w:val="32"/>
          <w:szCs w:val="32"/>
        </w:rPr>
        <w:t>D</w:t>
      </w:r>
      <w:r>
        <w:rPr>
          <w:rFonts w:ascii="Century Gothic" w:hAnsi="Century Gothic"/>
          <w:sz w:val="32"/>
          <w:szCs w:val="32"/>
        </w:rPr>
        <w:t xml:space="preserve">ust spins fast. </w:t>
      </w:r>
    </w:p>
    <w:p w:rsidR="00403EFD" w:rsidRDefault="00403EFD" w:rsidP="00FA5C74">
      <w:pPr>
        <w:ind w:left="0" w:firstLine="720"/>
        <w:rPr>
          <w:rFonts w:ascii="Century Gothic" w:hAnsi="Century Gothic"/>
          <w:sz w:val="32"/>
          <w:szCs w:val="32"/>
        </w:rPr>
      </w:pPr>
    </w:p>
    <w:p w:rsidR="00403EFD" w:rsidRPr="00FA5C74" w:rsidRDefault="00971557" w:rsidP="00FA5C74">
      <w:pPr>
        <w:ind w:left="0" w:firstLine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</w:t>
      </w:r>
      <w:r w:rsidR="00403EFD">
        <w:rPr>
          <w:rFonts w:ascii="Century Gothic" w:hAnsi="Century Gothic"/>
          <w:sz w:val="32"/>
          <w:szCs w:val="32"/>
        </w:rPr>
        <w:t>ust gets in the snack.  Spot can smell the dust in the snack.  Still, Stan eats the snack.  Yuck!</w:t>
      </w:r>
    </w:p>
    <w:p w:rsidR="00E22A1B" w:rsidRPr="00FA5C74" w:rsidRDefault="00E22A1B" w:rsidP="00FA5C74">
      <w:pPr>
        <w:ind w:left="0" w:firstLine="720"/>
        <w:rPr>
          <w:rFonts w:ascii="Century Gothic" w:hAnsi="Century Gothic"/>
          <w:sz w:val="32"/>
          <w:szCs w:val="32"/>
        </w:rPr>
      </w:pPr>
      <w:r w:rsidRPr="00FA5C74">
        <w:rPr>
          <w:rFonts w:ascii="Century Gothic" w:hAnsi="Century Gothic"/>
          <w:sz w:val="32"/>
          <w:szCs w:val="32"/>
        </w:rPr>
        <w:br w:type="page"/>
      </w:r>
    </w:p>
    <w:p w:rsidR="00E22A1B" w:rsidRPr="00627A1C" w:rsidRDefault="00E22A1B" w:rsidP="00FA5C74">
      <w:pPr>
        <w:ind w:left="0"/>
        <w:jc w:val="center"/>
        <w:rPr>
          <w:rFonts w:ascii="Antique Olive" w:hAnsi="Antique Olive"/>
          <w:b/>
          <w:sz w:val="32"/>
        </w:rPr>
      </w:pPr>
      <w:r w:rsidRPr="00627A1C">
        <w:rPr>
          <w:rFonts w:ascii="Antique Olive" w:hAnsi="Antique Olive"/>
          <w:b/>
          <w:sz w:val="32"/>
        </w:rPr>
        <w:lastRenderedPageBreak/>
        <w:t>Explicit Instruction for Phonics Intervention</w:t>
      </w:r>
    </w:p>
    <w:p w:rsidR="00E22A1B" w:rsidRPr="00FA5C74" w:rsidRDefault="00E22A1B" w:rsidP="00FA5C74">
      <w:pPr>
        <w:ind w:left="0"/>
        <w:jc w:val="center"/>
        <w:rPr>
          <w:b/>
          <w:sz w:val="32"/>
          <w:szCs w:val="32"/>
        </w:rPr>
      </w:pPr>
      <w:r w:rsidRPr="00F823F9">
        <w:rPr>
          <w:b/>
          <w:sz w:val="40"/>
          <w:szCs w:val="40"/>
        </w:rPr>
        <w:t>Instructional Focus:</w:t>
      </w:r>
      <w:r>
        <w:t xml:space="preserve"> </w:t>
      </w:r>
      <w:r w:rsidR="00971557">
        <w:rPr>
          <w:b/>
          <w:sz w:val="32"/>
          <w:szCs w:val="32"/>
        </w:rPr>
        <w:t>S-Blends</w:t>
      </w:r>
    </w:p>
    <w:p w:rsidR="00E22A1B" w:rsidRDefault="00E22A1B" w:rsidP="00FA5C74">
      <w:pPr>
        <w:ind w:left="0"/>
        <w:jc w:val="center"/>
      </w:pPr>
    </w:p>
    <w:p w:rsidR="00E22A1B" w:rsidRPr="00F8085E" w:rsidRDefault="00E22A1B" w:rsidP="00FA5C74">
      <w:pPr>
        <w:ind w:left="0"/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>Story</w:t>
      </w:r>
      <w:r w:rsidRPr="00F823F9">
        <w:rPr>
          <w:b/>
          <w:sz w:val="40"/>
          <w:szCs w:val="40"/>
        </w:rPr>
        <w:t xml:space="preserve"> Number</w:t>
      </w:r>
      <w:r w:rsidRPr="00F8085E"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>3</w:t>
      </w:r>
    </w:p>
    <w:p w:rsidR="00E22A1B" w:rsidRDefault="00582855" w:rsidP="00FA5C74">
      <w:pPr>
        <w:ind w:left="0"/>
        <w:jc w:val="center"/>
      </w:pPr>
      <w:r>
        <w:rPr>
          <w:noProof/>
        </w:rPr>
        <w:pict>
          <v:shape id="_x0000_s1028" type="#_x0000_t32" style="position:absolute;left:0;text-align:left;margin-left:6.75pt;margin-top:11.65pt;width:527.65pt;height:0;z-index:251658752" o:connectortype="straight" strokeweight="3pt"/>
        </w:pict>
      </w:r>
    </w:p>
    <w:p w:rsidR="00E22A1B" w:rsidRDefault="00E22A1B" w:rsidP="00FA5C74">
      <w:pPr>
        <w:ind w:left="0"/>
        <w:jc w:val="center"/>
      </w:pPr>
    </w:p>
    <w:p w:rsidR="00E22A1B" w:rsidRDefault="00971557" w:rsidP="00FA5C74">
      <w:pPr>
        <w:ind w:left="0"/>
        <w:jc w:val="center"/>
        <w:rPr>
          <w:rFonts w:ascii="Century Gothic" w:hAnsi="Century Gothic"/>
          <w:b/>
          <w:sz w:val="32"/>
          <w:szCs w:val="32"/>
        </w:rPr>
      </w:pPr>
      <w:r>
        <w:rPr>
          <w:rFonts w:ascii="Century Gothic" w:hAnsi="Century Gothic"/>
          <w:b/>
          <w:sz w:val="32"/>
          <w:szCs w:val="32"/>
        </w:rPr>
        <w:t>Spud and Snip</w:t>
      </w:r>
    </w:p>
    <w:p w:rsidR="00971557" w:rsidRPr="00FA5C74" w:rsidRDefault="00971557" w:rsidP="00FA5C74">
      <w:pPr>
        <w:ind w:left="0"/>
        <w:jc w:val="center"/>
        <w:rPr>
          <w:rFonts w:ascii="Century Gothic" w:hAnsi="Century Gothic"/>
          <w:b/>
          <w:sz w:val="32"/>
          <w:szCs w:val="32"/>
        </w:rPr>
      </w:pPr>
    </w:p>
    <w:bookmarkEnd w:id="0"/>
    <w:p w:rsidR="00E22A1B" w:rsidRDefault="00971557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Snip and Spud are dogs.  Snip and Spud play.  Snip snaps at Spud.  Spud snaps back.  Spud sprints away from Snip.</w:t>
      </w:r>
    </w:p>
    <w:p w:rsidR="00971557" w:rsidRDefault="00971557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</w:p>
    <w:p w:rsidR="00971557" w:rsidRDefault="00971557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Spud sped past a nest.  He stops.  Spud sniffs the nest.  Spud smacks the nest.  The nest is stuck.</w:t>
      </w:r>
    </w:p>
    <w:p w:rsidR="00971557" w:rsidRDefault="00971557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</w:p>
    <w:p w:rsidR="00971557" w:rsidRPr="00FA5C74" w:rsidRDefault="00971557" w:rsidP="00FA5C74">
      <w:pPr>
        <w:tabs>
          <w:tab w:val="left" w:pos="7710"/>
        </w:tabs>
        <w:ind w:left="0" w:firstLine="720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Spud gets Snip.  Snip sees the nest, too.  Snip helps Spud.  The nest is not stuck now.</w:t>
      </w:r>
    </w:p>
    <w:sectPr w:rsidR="00971557" w:rsidRPr="00FA5C74" w:rsidSect="00FA5C74">
      <w:pgSz w:w="12240" w:h="15840"/>
      <w:pgMar w:top="720" w:right="720" w:bottom="72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423E7"/>
    <w:multiLevelType w:val="hybridMultilevel"/>
    <w:tmpl w:val="66344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0429D"/>
    <w:multiLevelType w:val="hybridMultilevel"/>
    <w:tmpl w:val="66344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110978"/>
    <w:multiLevelType w:val="hybridMultilevel"/>
    <w:tmpl w:val="66344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5834BC"/>
    <w:multiLevelType w:val="hybridMultilevel"/>
    <w:tmpl w:val="66344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71231B"/>
    <w:multiLevelType w:val="hybridMultilevel"/>
    <w:tmpl w:val="742C57E0"/>
    <w:lvl w:ilvl="0" w:tplc="9EB6566E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1602BF"/>
    <w:multiLevelType w:val="hybridMultilevel"/>
    <w:tmpl w:val="1AFA534C"/>
    <w:lvl w:ilvl="0" w:tplc="9D1E21C8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D4385"/>
    <w:multiLevelType w:val="hybridMultilevel"/>
    <w:tmpl w:val="EEE68E86"/>
    <w:lvl w:ilvl="0" w:tplc="E89088DA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C43E25"/>
    <w:multiLevelType w:val="hybridMultilevel"/>
    <w:tmpl w:val="B436EA3E"/>
    <w:lvl w:ilvl="0" w:tplc="9F2257A4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DB41B6"/>
    <w:multiLevelType w:val="hybridMultilevel"/>
    <w:tmpl w:val="40149F9A"/>
    <w:lvl w:ilvl="0" w:tplc="F814D0EE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006D33"/>
    <w:multiLevelType w:val="hybridMultilevel"/>
    <w:tmpl w:val="30AC9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CF077D"/>
    <w:multiLevelType w:val="hybridMultilevel"/>
    <w:tmpl w:val="FF50586C"/>
    <w:lvl w:ilvl="0" w:tplc="1A2C87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8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/>
  <w:rsids>
    <w:rsidRoot w:val="00DA7C57"/>
    <w:rsid w:val="00065283"/>
    <w:rsid w:val="000E2053"/>
    <w:rsid w:val="000E62E1"/>
    <w:rsid w:val="0012052C"/>
    <w:rsid w:val="00181E90"/>
    <w:rsid w:val="00184850"/>
    <w:rsid w:val="001D0C23"/>
    <w:rsid w:val="00214D51"/>
    <w:rsid w:val="00225152"/>
    <w:rsid w:val="00225B9D"/>
    <w:rsid w:val="00296940"/>
    <w:rsid w:val="002A0523"/>
    <w:rsid w:val="002B6E9C"/>
    <w:rsid w:val="00302A85"/>
    <w:rsid w:val="0030712D"/>
    <w:rsid w:val="00324543"/>
    <w:rsid w:val="003E685D"/>
    <w:rsid w:val="00403EFD"/>
    <w:rsid w:val="00441E90"/>
    <w:rsid w:val="00496475"/>
    <w:rsid w:val="004E0DC5"/>
    <w:rsid w:val="00563F76"/>
    <w:rsid w:val="00582855"/>
    <w:rsid w:val="00585612"/>
    <w:rsid w:val="005B23D3"/>
    <w:rsid w:val="00627A1C"/>
    <w:rsid w:val="00627F73"/>
    <w:rsid w:val="00642A0F"/>
    <w:rsid w:val="006D2D0E"/>
    <w:rsid w:val="00744D38"/>
    <w:rsid w:val="007A24CC"/>
    <w:rsid w:val="007D7F6A"/>
    <w:rsid w:val="007F02F5"/>
    <w:rsid w:val="00801183"/>
    <w:rsid w:val="0082067D"/>
    <w:rsid w:val="00856BEC"/>
    <w:rsid w:val="008A24F0"/>
    <w:rsid w:val="0091356D"/>
    <w:rsid w:val="00971557"/>
    <w:rsid w:val="009A4C6E"/>
    <w:rsid w:val="009A6209"/>
    <w:rsid w:val="009B4C27"/>
    <w:rsid w:val="009C2F02"/>
    <w:rsid w:val="009D4214"/>
    <w:rsid w:val="009E591C"/>
    <w:rsid w:val="009F6395"/>
    <w:rsid w:val="00A16EA3"/>
    <w:rsid w:val="00A31193"/>
    <w:rsid w:val="00A95CC9"/>
    <w:rsid w:val="00B03784"/>
    <w:rsid w:val="00B20FF2"/>
    <w:rsid w:val="00B377AB"/>
    <w:rsid w:val="00B77FCA"/>
    <w:rsid w:val="00B8039B"/>
    <w:rsid w:val="00C97467"/>
    <w:rsid w:val="00CA0993"/>
    <w:rsid w:val="00CB3D29"/>
    <w:rsid w:val="00CE690C"/>
    <w:rsid w:val="00D663CE"/>
    <w:rsid w:val="00DA7C57"/>
    <w:rsid w:val="00DF592F"/>
    <w:rsid w:val="00E22A1B"/>
    <w:rsid w:val="00E33843"/>
    <w:rsid w:val="00E83609"/>
    <w:rsid w:val="00EC219A"/>
    <w:rsid w:val="00F669ED"/>
    <w:rsid w:val="00F824E9"/>
    <w:rsid w:val="00F83893"/>
    <w:rsid w:val="00FA5C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4" type="connector" idref="#_x0000_s1027"/>
        <o:r id="V:Rule5" type="connector" idref="#_x0000_s1026"/>
        <o:r id="V:Rule6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FCA"/>
    <w:pPr>
      <w:spacing w:line="360" w:lineRule="auto"/>
      <w:ind w:left="1080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378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81E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26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ncook\Desktop\My%20Dropbox\Blueprints\Skill%20%23,%20skill,%20Week%20%23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Skill #, skill, Week #</Template>
  <TotalTime>168</TotalTime>
  <Pages>9</Pages>
  <Words>1810</Words>
  <Characters>10318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ncook</dc:creator>
  <cp:keywords/>
  <cp:lastModifiedBy>Administrator</cp:lastModifiedBy>
  <cp:revision>8</cp:revision>
  <dcterms:created xsi:type="dcterms:W3CDTF">2009-10-26T18:25:00Z</dcterms:created>
  <dcterms:modified xsi:type="dcterms:W3CDTF">2010-02-26T17:49:00Z</dcterms:modified>
</cp:coreProperties>
</file>